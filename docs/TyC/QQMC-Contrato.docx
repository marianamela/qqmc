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C72F5" w:rsidRDefault="008C72F5">
      <w:pPr>
        <w:pStyle w:val="normal0"/>
        <w:shd w:val="clear" w:color="auto" w:fill="FFFFFF"/>
        <w:spacing w:after="220"/>
        <w:jc w:val="center"/>
        <w:rPr>
          <w:color w:val="818185"/>
          <w:sz w:val="20"/>
          <w:szCs w:val="20"/>
        </w:rPr>
      </w:pPr>
      <w:r>
        <w:rPr>
          <w:color w:val="818185"/>
          <w:sz w:val="20"/>
          <w:szCs w:val="20"/>
        </w:rPr>
        <w:t>QuieroQueMeCuides</w:t>
      </w:r>
    </w:p>
    <w:p w:rsidR="008C72F5" w:rsidRDefault="008C72F5">
      <w:pPr>
        <w:pStyle w:val="Heading1"/>
        <w:keepNext w:val="0"/>
        <w:keepLines w:val="0"/>
        <w:shd w:val="clear" w:color="auto" w:fill="FFFFFF"/>
        <w:spacing w:before="0" w:after="0"/>
        <w:jc w:val="center"/>
        <w:rPr>
          <w:b/>
          <w:color w:val="818185"/>
          <w:sz w:val="46"/>
          <w:szCs w:val="46"/>
        </w:rPr>
      </w:pPr>
      <w:bookmarkStart w:id="0" w:name="_2b4941tblqx1" w:colFirst="0" w:colLast="0"/>
      <w:bookmarkEnd w:id="0"/>
      <w:r>
        <w:rPr>
          <w:b/>
          <w:color w:val="818185"/>
          <w:sz w:val="46"/>
          <w:szCs w:val="46"/>
        </w:rPr>
        <w:t>Términos y Condiciones de Quieroquemecuides.com</w:t>
      </w:r>
    </w:p>
    <w:p w:rsidR="008C72F5" w:rsidRDefault="008C72F5">
      <w:pPr>
        <w:pStyle w:val="normal0"/>
        <w:rPr>
          <w:b/>
          <w:color w:val="818185"/>
          <w:sz w:val="46"/>
          <w:szCs w:val="46"/>
        </w:rPr>
      </w:pPr>
    </w:p>
    <w:p w:rsidR="008C72F5" w:rsidRDefault="008C72F5">
      <w:pPr>
        <w:pStyle w:val="normal0"/>
        <w:shd w:val="clear" w:color="auto" w:fill="FFFFFF"/>
        <w:spacing w:after="220"/>
        <w:jc w:val="both"/>
        <w:rPr>
          <w:color w:val="818185"/>
          <w:sz w:val="20"/>
          <w:szCs w:val="20"/>
        </w:rPr>
      </w:pPr>
      <w:r>
        <w:rPr>
          <w:color w:val="818185"/>
          <w:sz w:val="20"/>
          <w:szCs w:val="20"/>
        </w:rPr>
        <w:t>Este contrato describe los términos y condiciones generales ("Términos y condiciones") que regulan la navegación y utilización del sitio de internet www.quieroquemecuides.com  (en adelante, el “Sitio”), propiedad de QuieroQueMeCuides (en adelante, “QQMC”), por parte de cualquier persona que ingrese al Sitio o utilice sus servicios.</w:t>
      </w:r>
    </w:p>
    <w:p w:rsidR="008C72F5" w:rsidRDefault="008C72F5">
      <w:pPr>
        <w:pStyle w:val="normal0"/>
        <w:shd w:val="clear" w:color="auto" w:fill="FFFFFF"/>
        <w:spacing w:after="220"/>
        <w:jc w:val="both"/>
        <w:rPr>
          <w:color w:val="818185"/>
          <w:sz w:val="20"/>
          <w:szCs w:val="20"/>
        </w:rPr>
      </w:pPr>
      <w:r>
        <w:rPr>
          <w:color w:val="818185"/>
          <w:sz w:val="20"/>
          <w:szCs w:val="20"/>
        </w:rPr>
        <w:t>QQMC contacta a personas que desean ofrecer servicios (en adelante, “Usuarios Prestadores”) con personas que requieren tales servicios (en adelante, “Usuarios Prestatarios”).Por lo tanto, QQMC es una plataforma de encuentro de oferta y demanda.</w:t>
      </w:r>
    </w:p>
    <w:p w:rsidR="008C72F5" w:rsidRDefault="008C72F5">
      <w:pPr>
        <w:pStyle w:val="normal0"/>
        <w:shd w:val="clear" w:color="auto" w:fill="FFFFFF"/>
        <w:spacing w:after="220"/>
        <w:jc w:val="both"/>
        <w:rPr>
          <w:color w:val="818185"/>
          <w:sz w:val="20"/>
          <w:szCs w:val="20"/>
        </w:rPr>
      </w:pPr>
      <w:r>
        <w:rPr>
          <w:color w:val="818185"/>
          <w:sz w:val="20"/>
          <w:szCs w:val="20"/>
        </w:rPr>
        <w:t>Los presentes Términos y Condiciones se aplican tanto a Usuarios Prestatarios como a Usuarios Prestadores, sin perjuicio de las condiciones particulares aplicables a cada uno de ellos. A los fines de estos Términos y Condiciones, el término “Usuario” / “Usuarios” hace referencia en forma indistinta a Usuarios Prestadores y Usuarios Prestatarios.</w:t>
      </w:r>
    </w:p>
    <w:p w:rsidR="008C72F5" w:rsidRDefault="008C72F5">
      <w:pPr>
        <w:pStyle w:val="normal0"/>
        <w:shd w:val="clear" w:color="auto" w:fill="FFFFFF"/>
        <w:spacing w:after="220"/>
        <w:jc w:val="both"/>
        <w:rPr>
          <w:color w:val="818185"/>
          <w:sz w:val="20"/>
          <w:szCs w:val="20"/>
        </w:rPr>
      </w:pPr>
      <w:r>
        <w:rPr>
          <w:color w:val="818185"/>
          <w:sz w:val="20"/>
          <w:szCs w:val="20"/>
        </w:rPr>
        <w:t xml:space="preserve"> </w:t>
      </w:r>
    </w:p>
    <w:p w:rsidR="008C72F5" w:rsidRPr="00AD1874" w:rsidRDefault="008C72F5">
      <w:pPr>
        <w:pStyle w:val="normal0"/>
        <w:shd w:val="clear" w:color="auto" w:fill="FFFFFF"/>
        <w:spacing w:after="220"/>
        <w:jc w:val="both"/>
        <w:rPr>
          <w:b/>
          <w:color w:val="818185"/>
          <w:sz w:val="20"/>
          <w:szCs w:val="20"/>
        </w:rPr>
      </w:pPr>
      <w:r w:rsidRPr="00AD1874">
        <w:rPr>
          <w:b/>
          <w:color w:val="818185"/>
          <w:sz w:val="20"/>
          <w:szCs w:val="20"/>
        </w:rPr>
        <w:t>1. ACEPTACION</w:t>
      </w:r>
    </w:p>
    <w:p w:rsidR="008C72F5" w:rsidRDefault="008C72F5">
      <w:pPr>
        <w:pStyle w:val="normal0"/>
        <w:shd w:val="clear" w:color="auto" w:fill="FFFFFF"/>
        <w:spacing w:after="220"/>
        <w:jc w:val="both"/>
        <w:rPr>
          <w:color w:val="818185"/>
          <w:sz w:val="20"/>
          <w:szCs w:val="20"/>
        </w:rPr>
      </w:pPr>
      <w:r>
        <w:rPr>
          <w:color w:val="818185"/>
          <w:sz w:val="20"/>
          <w:szCs w:val="20"/>
        </w:rPr>
        <w:t>1.1. Al usar, ingresar o registrarse en el Sitio, o utilizar cualquier producto y/o servicio desde o a través del Sitio, el Usuario acuerda expresamente que declara conocer y aceptar todos los Términos y Condiciones que aquí se detallan. CUALQUIER PERSONA QUE NO ACEPTE ESTOS TÉRMINOS Y CONDICIONES, LOS CUALES TIENEN UN CARÁCTER OBLIGATORIO Y VINCULANTE, DEBERÁ ABSTENERSE DE UTILIZAR EL SITIO Y/O LOS SERVICIOS.</w:t>
      </w:r>
    </w:p>
    <w:p w:rsidR="008C72F5" w:rsidRDefault="008C72F5">
      <w:pPr>
        <w:pStyle w:val="normal0"/>
        <w:shd w:val="clear" w:color="auto" w:fill="FFFFFF"/>
        <w:spacing w:after="220"/>
        <w:jc w:val="both"/>
        <w:rPr>
          <w:color w:val="818185"/>
          <w:sz w:val="20"/>
          <w:szCs w:val="20"/>
        </w:rPr>
      </w:pPr>
      <w:r>
        <w:rPr>
          <w:color w:val="818185"/>
          <w:sz w:val="20"/>
          <w:szCs w:val="20"/>
        </w:rPr>
        <w:t xml:space="preserve"> </w:t>
      </w:r>
    </w:p>
    <w:p w:rsidR="008C72F5" w:rsidRPr="00AD1874" w:rsidRDefault="008C72F5">
      <w:pPr>
        <w:pStyle w:val="normal0"/>
        <w:shd w:val="clear" w:color="auto" w:fill="FFFFFF"/>
        <w:spacing w:after="220"/>
        <w:jc w:val="both"/>
        <w:rPr>
          <w:b/>
          <w:color w:val="818185"/>
          <w:sz w:val="20"/>
          <w:szCs w:val="20"/>
        </w:rPr>
      </w:pPr>
      <w:r w:rsidRPr="00AD1874">
        <w:rPr>
          <w:b/>
          <w:color w:val="818185"/>
          <w:sz w:val="20"/>
          <w:szCs w:val="20"/>
        </w:rPr>
        <w:t>2. OBJETO</w:t>
      </w:r>
    </w:p>
    <w:p w:rsidR="008C72F5" w:rsidRDefault="008C72F5">
      <w:pPr>
        <w:pStyle w:val="normal0"/>
        <w:shd w:val="clear" w:color="auto" w:fill="FFFFFF"/>
        <w:spacing w:after="220"/>
        <w:jc w:val="both"/>
        <w:rPr>
          <w:color w:val="818185"/>
          <w:sz w:val="20"/>
          <w:szCs w:val="20"/>
        </w:rPr>
      </w:pPr>
      <w:r>
        <w:rPr>
          <w:color w:val="818185"/>
          <w:sz w:val="20"/>
          <w:szCs w:val="20"/>
        </w:rPr>
        <w:t>2.1. El Sitio consiste en una plataforma online cuyos servicios (en adelante, los “Servicios del Sitio”) consisten en facilitar el acercamiento entre individuos para que  creen contactos con fines de prestar o demandar servicios</w:t>
      </w:r>
    </w:p>
    <w:p w:rsidR="008C72F5" w:rsidRDefault="008C72F5">
      <w:pPr>
        <w:pStyle w:val="normal0"/>
        <w:shd w:val="clear" w:color="auto" w:fill="FFFFFF"/>
        <w:spacing w:after="220"/>
        <w:jc w:val="both"/>
        <w:rPr>
          <w:color w:val="818185"/>
          <w:sz w:val="20"/>
          <w:szCs w:val="20"/>
        </w:rPr>
      </w:pPr>
      <w:r>
        <w:rPr>
          <w:color w:val="818185"/>
          <w:sz w:val="20"/>
          <w:szCs w:val="20"/>
        </w:rPr>
        <w:t xml:space="preserve"> </w:t>
      </w:r>
    </w:p>
    <w:p w:rsidR="008C72F5" w:rsidRPr="00AD1874" w:rsidRDefault="008C72F5">
      <w:pPr>
        <w:pStyle w:val="normal0"/>
        <w:shd w:val="clear" w:color="auto" w:fill="FFFFFF"/>
        <w:spacing w:after="220"/>
        <w:jc w:val="both"/>
        <w:rPr>
          <w:b/>
          <w:color w:val="818185"/>
          <w:sz w:val="20"/>
          <w:szCs w:val="20"/>
        </w:rPr>
      </w:pPr>
      <w:r w:rsidRPr="00AD1874">
        <w:rPr>
          <w:b/>
          <w:color w:val="818185"/>
          <w:sz w:val="20"/>
          <w:szCs w:val="20"/>
        </w:rPr>
        <w:t>3. CONDICIONES GENERALES DEL SERVICIO</w:t>
      </w:r>
    </w:p>
    <w:p w:rsidR="008C72F5" w:rsidRDefault="008C72F5">
      <w:pPr>
        <w:pStyle w:val="normal0"/>
        <w:shd w:val="clear" w:color="auto" w:fill="FFFFFF"/>
        <w:spacing w:after="220"/>
        <w:jc w:val="both"/>
        <w:rPr>
          <w:color w:val="818185"/>
          <w:sz w:val="20"/>
          <w:szCs w:val="20"/>
        </w:rPr>
      </w:pPr>
      <w:r>
        <w:rPr>
          <w:color w:val="818185"/>
          <w:sz w:val="20"/>
          <w:szCs w:val="20"/>
        </w:rPr>
        <w:t>3.1.QQMC es una empresa que pone a disposición, a través del Sitio, un servicio para que:(i) los Usuarios Prestatarios soliciten prestación de servicios o colaboraciones y busquen y evalúen posibles candidatos y para que (ii) Usuarios Prestadores publiquen datos y perfiles para buscar y evaluar oportunidades de prestación de servicios/colaboración.</w:t>
      </w:r>
    </w:p>
    <w:p w:rsidR="008C72F5" w:rsidRDefault="008C72F5">
      <w:pPr>
        <w:pStyle w:val="normal0"/>
        <w:shd w:val="clear" w:color="auto" w:fill="FFFFFF"/>
        <w:spacing w:after="220"/>
        <w:jc w:val="both"/>
        <w:rPr>
          <w:color w:val="818185"/>
          <w:sz w:val="20"/>
          <w:szCs w:val="20"/>
        </w:rPr>
      </w:pPr>
      <w:r>
        <w:rPr>
          <w:color w:val="818185"/>
          <w:sz w:val="20"/>
          <w:szCs w:val="20"/>
        </w:rPr>
        <w:t>3.2.QQMC no está involucrado en ninguna transacción entre Usuarios Prestadores y Usuarios Prestatarios, sino que se limita a poner en contacto a ambos tipos de Usuarios. QQMC no es una consultora ni agencia de empleo, y no se responsabiliza por los términos de contratación pactados entre Usuarios Prestadores y Usuarios Prestatarios en forma posterior a su conexión a través del Sitio. En caso de surgir una relación laboral entre el Usuario Prestador y el Usuario Prestatario, siendo éste último el único responsable de cumplir con toda la normativa laboral y de seguridad social que resultare aplicable.</w:t>
      </w:r>
    </w:p>
    <w:p w:rsidR="008C72F5" w:rsidRPr="00AD1874" w:rsidRDefault="008C72F5">
      <w:pPr>
        <w:pStyle w:val="normal0"/>
        <w:shd w:val="clear" w:color="auto" w:fill="FFFFFF"/>
        <w:spacing w:after="220"/>
        <w:jc w:val="both"/>
        <w:rPr>
          <w:b/>
          <w:color w:val="818185"/>
          <w:sz w:val="20"/>
          <w:szCs w:val="20"/>
        </w:rPr>
      </w:pPr>
      <w:r w:rsidRPr="00AD1874">
        <w:rPr>
          <w:b/>
          <w:color w:val="818185"/>
          <w:sz w:val="20"/>
          <w:szCs w:val="20"/>
        </w:rPr>
        <w:t xml:space="preserve"> </w:t>
      </w:r>
    </w:p>
    <w:p w:rsidR="008C72F5" w:rsidRPr="00AD1874" w:rsidRDefault="008C72F5">
      <w:pPr>
        <w:pStyle w:val="normal0"/>
        <w:shd w:val="clear" w:color="auto" w:fill="FFFFFF"/>
        <w:spacing w:after="220"/>
        <w:jc w:val="both"/>
        <w:rPr>
          <w:b/>
          <w:color w:val="818185"/>
          <w:sz w:val="20"/>
          <w:szCs w:val="20"/>
        </w:rPr>
      </w:pPr>
      <w:r w:rsidRPr="00AD1874">
        <w:rPr>
          <w:b/>
          <w:color w:val="818185"/>
          <w:sz w:val="20"/>
          <w:szCs w:val="20"/>
        </w:rPr>
        <w:t>4. FUNCIONAMIENTO</w:t>
      </w:r>
    </w:p>
    <w:p w:rsidR="008C72F5" w:rsidRDefault="008C72F5">
      <w:pPr>
        <w:pStyle w:val="normal0"/>
        <w:shd w:val="clear" w:color="auto" w:fill="FFFFFF"/>
        <w:spacing w:after="220"/>
        <w:jc w:val="both"/>
        <w:rPr>
          <w:color w:val="818185"/>
          <w:sz w:val="20"/>
          <w:szCs w:val="20"/>
        </w:rPr>
      </w:pPr>
      <w:r>
        <w:rPr>
          <w:color w:val="818185"/>
          <w:sz w:val="20"/>
          <w:szCs w:val="20"/>
        </w:rPr>
        <w:t xml:space="preserve">4.1. El Usuario Prestatario que desee contratar los servicios ofrecidos por un Usuario Prestador deberá completar el formulario de solicitud disponible en el Sitio indicando el servicio, y modalidad requeridos. En todo caso, QQMC servirá como un mecanismo para agilizar y facilitar la gestión de la contratación que se producirá entre el Usuario Prestatario y el Usuario Prestador. </w:t>
      </w:r>
    </w:p>
    <w:p w:rsidR="008C72F5" w:rsidRDefault="008C72F5">
      <w:pPr>
        <w:pStyle w:val="normal0"/>
        <w:shd w:val="clear" w:color="auto" w:fill="FFFFFF"/>
        <w:spacing w:after="220"/>
        <w:jc w:val="both"/>
        <w:rPr>
          <w:color w:val="818185"/>
          <w:sz w:val="20"/>
          <w:szCs w:val="20"/>
        </w:rPr>
      </w:pPr>
      <w:r>
        <w:rPr>
          <w:color w:val="818185"/>
          <w:sz w:val="20"/>
          <w:szCs w:val="20"/>
        </w:rPr>
        <w:t>QQMC pondrá a disposición del Usuario Prestatario una terna de perfiles de Usuario Prestador que cumplan con los requisitos solicitados por el Usuario Prestatario, entre los cuales podrá seleccionar a quien entrevistar y contactar posteriormente.</w:t>
      </w:r>
    </w:p>
    <w:p w:rsidR="008C72F5" w:rsidRDefault="008C72F5">
      <w:pPr>
        <w:pStyle w:val="normal0"/>
        <w:shd w:val="clear" w:color="auto" w:fill="FFFFFF"/>
        <w:spacing w:after="220"/>
        <w:jc w:val="both"/>
        <w:rPr>
          <w:color w:val="818185"/>
          <w:sz w:val="20"/>
          <w:szCs w:val="20"/>
        </w:rPr>
      </w:pPr>
      <w:r>
        <w:rPr>
          <w:color w:val="818185"/>
          <w:sz w:val="20"/>
          <w:szCs w:val="20"/>
        </w:rPr>
        <w:t>Serán el Usuario Prestador y el Usuario Prestatario los que determinen y fijen las características, modalidades y duración que tendrá cada servicio contratado de manera individualizada.</w:t>
      </w:r>
    </w:p>
    <w:p w:rsidR="008C72F5" w:rsidRDefault="008C72F5">
      <w:pPr>
        <w:pStyle w:val="normal0"/>
        <w:shd w:val="clear" w:color="auto" w:fill="FFFFFF"/>
        <w:spacing w:after="220"/>
        <w:jc w:val="both"/>
        <w:rPr>
          <w:color w:val="818185"/>
          <w:sz w:val="20"/>
          <w:szCs w:val="20"/>
        </w:rPr>
      </w:pPr>
      <w:r>
        <w:rPr>
          <w:color w:val="818185"/>
          <w:sz w:val="20"/>
          <w:szCs w:val="20"/>
        </w:rPr>
        <w:t>4.2. Los Usuarios Prestatarios podrán contratar los servicios de los Usuarios Prestadores para una ocasión en particular o de manera semanal o mensual. Esto dependerá de lo acordado entre el Usuario Prestador y el Usuario Prestatario.</w:t>
      </w:r>
    </w:p>
    <w:p w:rsidR="008C72F5" w:rsidRDefault="008C72F5">
      <w:pPr>
        <w:pStyle w:val="normal0"/>
        <w:shd w:val="clear" w:color="auto" w:fill="FFFFFF"/>
        <w:spacing w:after="220"/>
        <w:jc w:val="both"/>
        <w:rPr>
          <w:color w:val="818185"/>
          <w:sz w:val="20"/>
          <w:szCs w:val="20"/>
        </w:rPr>
      </w:pPr>
      <w:r>
        <w:rPr>
          <w:color w:val="818185"/>
          <w:sz w:val="20"/>
          <w:szCs w:val="20"/>
        </w:rPr>
        <w:t xml:space="preserve"> </w:t>
      </w:r>
    </w:p>
    <w:p w:rsidR="008C72F5" w:rsidRPr="00AD1874" w:rsidRDefault="008C72F5">
      <w:pPr>
        <w:pStyle w:val="normal0"/>
        <w:shd w:val="clear" w:color="auto" w:fill="FFFFFF"/>
        <w:spacing w:after="220"/>
        <w:jc w:val="both"/>
        <w:rPr>
          <w:b/>
          <w:color w:val="818185"/>
          <w:sz w:val="20"/>
          <w:szCs w:val="20"/>
        </w:rPr>
      </w:pPr>
      <w:r w:rsidRPr="00AD1874">
        <w:rPr>
          <w:b/>
          <w:color w:val="818185"/>
          <w:sz w:val="20"/>
          <w:szCs w:val="20"/>
        </w:rPr>
        <w:t>5. OBLIGACIONES DE LOS USUARIOS EN GENERAL</w:t>
      </w:r>
    </w:p>
    <w:p w:rsidR="008C72F5" w:rsidRDefault="008C72F5">
      <w:pPr>
        <w:pStyle w:val="normal0"/>
        <w:shd w:val="clear" w:color="auto" w:fill="FFFFFF"/>
        <w:spacing w:after="220"/>
        <w:jc w:val="both"/>
        <w:rPr>
          <w:color w:val="818185"/>
          <w:sz w:val="20"/>
          <w:szCs w:val="20"/>
        </w:rPr>
      </w:pPr>
      <w:r>
        <w:rPr>
          <w:color w:val="818185"/>
          <w:sz w:val="20"/>
          <w:szCs w:val="20"/>
        </w:rPr>
        <w:t>5.1. Los Usuarios aceptan cumplir con los presentes Términos y Condiciones así como de todas las leyes y normativas aplicables. En particular, no usarán el Sitio para exhibir, transmitir, distribuir o vincular cualquier material que:</w:t>
      </w:r>
    </w:p>
    <w:p w:rsidR="008C72F5" w:rsidRDefault="008C72F5">
      <w:pPr>
        <w:pStyle w:val="normal0"/>
        <w:shd w:val="clear" w:color="auto" w:fill="FFFFFF"/>
        <w:spacing w:after="220"/>
        <w:jc w:val="both"/>
        <w:rPr>
          <w:color w:val="818185"/>
          <w:sz w:val="20"/>
          <w:szCs w:val="20"/>
        </w:rPr>
      </w:pPr>
      <w:r>
        <w:rPr>
          <w:color w:val="818185"/>
          <w:sz w:val="20"/>
          <w:szCs w:val="20"/>
        </w:rPr>
        <w:t>5.1.1. Sea falso o engañoso.</w:t>
      </w:r>
    </w:p>
    <w:p w:rsidR="008C72F5" w:rsidRDefault="008C72F5">
      <w:pPr>
        <w:pStyle w:val="normal0"/>
        <w:shd w:val="clear" w:color="auto" w:fill="FFFFFF"/>
        <w:spacing w:after="220"/>
        <w:jc w:val="both"/>
        <w:rPr>
          <w:color w:val="818185"/>
          <w:sz w:val="20"/>
          <w:szCs w:val="20"/>
        </w:rPr>
      </w:pPr>
      <w:r>
        <w:rPr>
          <w:color w:val="818185"/>
          <w:sz w:val="20"/>
          <w:szCs w:val="20"/>
        </w:rPr>
        <w:t>5.1.2.Sea discriminatorio, difamatorio, ofensivo u obsceno o que pueda incitar a discriminación, odio o violencia contra una persona o grupo de personas a causa de su origen o su pertenencia a un grupo étnico, país, raza o religión específica, o a causa de su género, orientación sexual o incapacidad.</w:t>
      </w:r>
    </w:p>
    <w:p w:rsidR="008C72F5" w:rsidRDefault="008C72F5">
      <w:pPr>
        <w:pStyle w:val="normal0"/>
        <w:shd w:val="clear" w:color="auto" w:fill="FFFFFF"/>
        <w:spacing w:after="220"/>
        <w:jc w:val="both"/>
        <w:rPr>
          <w:color w:val="818185"/>
          <w:sz w:val="20"/>
          <w:szCs w:val="20"/>
        </w:rPr>
      </w:pPr>
      <w:r>
        <w:rPr>
          <w:color w:val="818185"/>
          <w:sz w:val="20"/>
          <w:szCs w:val="20"/>
        </w:rPr>
        <w:t>5.1.3.  Afecte a la intimidad o el orden público.</w:t>
      </w:r>
    </w:p>
    <w:p w:rsidR="008C72F5" w:rsidRDefault="008C72F5">
      <w:pPr>
        <w:pStyle w:val="normal0"/>
        <w:shd w:val="clear" w:color="auto" w:fill="FFFFFF"/>
        <w:spacing w:after="220"/>
        <w:jc w:val="both"/>
        <w:rPr>
          <w:color w:val="818185"/>
          <w:sz w:val="20"/>
          <w:szCs w:val="20"/>
        </w:rPr>
      </w:pPr>
      <w:r>
        <w:rPr>
          <w:color w:val="818185"/>
          <w:sz w:val="20"/>
          <w:szCs w:val="20"/>
        </w:rPr>
        <w:t>5.1.4. Viole las disposiciones legales respecto de la prensa o la protección de menores.</w:t>
      </w:r>
    </w:p>
    <w:p w:rsidR="008C72F5" w:rsidRDefault="008C72F5">
      <w:pPr>
        <w:pStyle w:val="normal0"/>
        <w:shd w:val="clear" w:color="auto" w:fill="FFFFFF"/>
        <w:spacing w:after="220"/>
        <w:jc w:val="both"/>
        <w:rPr>
          <w:color w:val="818185"/>
          <w:sz w:val="20"/>
          <w:szCs w:val="20"/>
        </w:rPr>
      </w:pPr>
      <w:r>
        <w:rPr>
          <w:color w:val="818185"/>
          <w:sz w:val="20"/>
          <w:szCs w:val="20"/>
        </w:rPr>
        <w:t>5.1.5. Perjudique a terceros</w:t>
      </w:r>
    </w:p>
    <w:p w:rsidR="008C72F5" w:rsidRDefault="008C72F5">
      <w:pPr>
        <w:pStyle w:val="normal0"/>
        <w:shd w:val="clear" w:color="auto" w:fill="FFFFFF"/>
        <w:spacing w:after="220"/>
        <w:jc w:val="both"/>
        <w:rPr>
          <w:color w:val="818185"/>
          <w:sz w:val="20"/>
          <w:szCs w:val="20"/>
        </w:rPr>
      </w:pPr>
      <w:r>
        <w:rPr>
          <w:color w:val="818185"/>
          <w:sz w:val="20"/>
          <w:szCs w:val="20"/>
        </w:rPr>
        <w:t>5.2. El Usuario se compromete a no usar, ni que personas bajo su control utilicen ningún motor, software, herramienta, agente u otro sistema o mecanismo (incluidos, sin limitación, navegadores, spiders, avatars, o agentes inteligentes) para navegar o hacer búsquedas en el Sitio, excepto el motor de búsqueda y los agentes de búsqueda que están disponibles en el Sitio. El Usuario se compromete a no usar el Sitio o los servicios puestos a su disposición de forma que el Sitio o dichos servicios sean interrumpidos, perjudicados, minorar su eficiencia o menoscabados de cualquier forma.</w:t>
      </w:r>
    </w:p>
    <w:p w:rsidR="008C72F5" w:rsidRDefault="008C72F5">
      <w:pPr>
        <w:pStyle w:val="normal0"/>
        <w:shd w:val="clear" w:color="auto" w:fill="FFFFFF"/>
        <w:spacing w:after="220"/>
        <w:jc w:val="both"/>
        <w:rPr>
          <w:color w:val="818185"/>
          <w:sz w:val="20"/>
          <w:szCs w:val="20"/>
        </w:rPr>
      </w:pPr>
      <w:r>
        <w:rPr>
          <w:color w:val="818185"/>
          <w:sz w:val="20"/>
          <w:szCs w:val="20"/>
        </w:rPr>
        <w:t>5.3. El Usuario se compromete a asumir la responsabilidad total por el uso del Sitio por sí y/o  sus subcontratistas y/o  agentes y, consecuentemente, aceptan la responsabilidad conforme a los presentes Términos y Condiciones respecto al uso del Sitio por terceros que sean autorizados por el Usuario y que incumplan dichos Términos y Condiciones.</w:t>
      </w:r>
    </w:p>
    <w:p w:rsidR="008C72F5" w:rsidRDefault="008C72F5">
      <w:pPr>
        <w:pStyle w:val="normal0"/>
        <w:shd w:val="clear" w:color="auto" w:fill="FFFFFF"/>
        <w:spacing w:after="220"/>
        <w:jc w:val="both"/>
        <w:rPr>
          <w:color w:val="818185"/>
          <w:sz w:val="20"/>
          <w:szCs w:val="20"/>
        </w:rPr>
      </w:pPr>
      <w:r>
        <w:rPr>
          <w:color w:val="818185"/>
          <w:sz w:val="20"/>
          <w:szCs w:val="20"/>
        </w:rPr>
        <w:t>5.4. El Usuario se compromete a no usar el Sitio para obtener acceso o tratar de acceder sin autorización a otros sistemas informáticos.</w:t>
      </w:r>
    </w:p>
    <w:p w:rsidR="008C72F5" w:rsidRDefault="008C72F5">
      <w:pPr>
        <w:pStyle w:val="normal0"/>
        <w:shd w:val="clear" w:color="auto" w:fill="FFFFFF"/>
        <w:spacing w:after="220"/>
        <w:jc w:val="both"/>
        <w:rPr>
          <w:color w:val="818185"/>
          <w:sz w:val="20"/>
          <w:szCs w:val="20"/>
        </w:rPr>
      </w:pPr>
      <w:r>
        <w:rPr>
          <w:color w:val="818185"/>
          <w:sz w:val="20"/>
          <w:szCs w:val="20"/>
        </w:rPr>
        <w:t xml:space="preserve"> </w:t>
      </w:r>
    </w:p>
    <w:p w:rsidR="008C72F5" w:rsidRPr="00AD1874" w:rsidRDefault="008C72F5">
      <w:pPr>
        <w:pStyle w:val="normal0"/>
        <w:shd w:val="clear" w:color="auto" w:fill="FFFFFF"/>
        <w:spacing w:after="220"/>
        <w:jc w:val="both"/>
        <w:rPr>
          <w:b/>
          <w:color w:val="818185"/>
          <w:sz w:val="20"/>
          <w:szCs w:val="20"/>
        </w:rPr>
      </w:pPr>
      <w:r w:rsidRPr="00AD1874">
        <w:rPr>
          <w:b/>
          <w:color w:val="818185"/>
          <w:sz w:val="20"/>
          <w:szCs w:val="20"/>
        </w:rPr>
        <w:t>6. IN</w:t>
      </w:r>
      <w:r>
        <w:rPr>
          <w:b/>
          <w:color w:val="818185"/>
          <w:sz w:val="20"/>
          <w:szCs w:val="20"/>
        </w:rPr>
        <w:t xml:space="preserve">DEPENDENCIA DE LAS PARTES </w:t>
      </w:r>
    </w:p>
    <w:p w:rsidR="008C72F5" w:rsidRDefault="008C72F5">
      <w:pPr>
        <w:pStyle w:val="normal0"/>
        <w:shd w:val="clear" w:color="auto" w:fill="FFFFFF"/>
        <w:spacing w:after="220"/>
        <w:jc w:val="both"/>
        <w:rPr>
          <w:color w:val="818185"/>
          <w:sz w:val="20"/>
          <w:szCs w:val="20"/>
        </w:rPr>
      </w:pPr>
      <w:r>
        <w:rPr>
          <w:color w:val="818185"/>
          <w:sz w:val="20"/>
          <w:szCs w:val="20"/>
        </w:rPr>
        <w:t>6.1. Los Usuarios Prestadores reconocen que el único vínculo entre ellos y QQMC consiste en aquél mediante el cual QQMC se obliga a la provisión de cursos de capacitación y de servicios de publicidad, no existiendo ningún otro tipo de relación entre ambos.</w:t>
      </w:r>
    </w:p>
    <w:p w:rsidR="008C72F5" w:rsidRDefault="008C72F5">
      <w:pPr>
        <w:pStyle w:val="normal0"/>
        <w:shd w:val="clear" w:color="auto" w:fill="FFFFFF"/>
        <w:spacing w:after="220"/>
        <w:jc w:val="both"/>
        <w:rPr>
          <w:color w:val="818185"/>
          <w:sz w:val="20"/>
          <w:szCs w:val="20"/>
        </w:rPr>
      </w:pPr>
      <w:r>
        <w:rPr>
          <w:color w:val="818185"/>
          <w:sz w:val="20"/>
          <w:szCs w:val="20"/>
        </w:rPr>
        <w:t>6.2. Los Usuarios Prestatarios reconocen que el único vínculo entre ellos y QQMC consiste en aquél mediante el cual QQMC les proporciona datos de contacto de Usuarios Prestadores a fines de poder contratar en forma independiente los servicios de estos últimos.</w:t>
      </w:r>
    </w:p>
    <w:p w:rsidR="008C72F5" w:rsidRDefault="008C72F5">
      <w:pPr>
        <w:pStyle w:val="normal0"/>
        <w:shd w:val="clear" w:color="auto" w:fill="FFFFFF"/>
        <w:spacing w:after="220"/>
        <w:jc w:val="both"/>
        <w:rPr>
          <w:color w:val="818185"/>
          <w:sz w:val="20"/>
          <w:szCs w:val="20"/>
        </w:rPr>
      </w:pPr>
      <w:r>
        <w:rPr>
          <w:color w:val="818185"/>
          <w:sz w:val="20"/>
          <w:szCs w:val="20"/>
        </w:rPr>
        <w:t xml:space="preserve"> </w:t>
      </w:r>
    </w:p>
    <w:p w:rsidR="008C72F5" w:rsidRPr="00AD1874" w:rsidRDefault="008C72F5">
      <w:pPr>
        <w:pStyle w:val="normal0"/>
        <w:shd w:val="clear" w:color="auto" w:fill="FFFFFF"/>
        <w:spacing w:after="220"/>
        <w:jc w:val="both"/>
        <w:rPr>
          <w:b/>
          <w:color w:val="818185"/>
          <w:sz w:val="20"/>
          <w:szCs w:val="20"/>
        </w:rPr>
      </w:pPr>
      <w:r w:rsidRPr="00AD1874">
        <w:rPr>
          <w:b/>
          <w:color w:val="818185"/>
          <w:sz w:val="20"/>
          <w:szCs w:val="20"/>
        </w:rPr>
        <w:t>7. OBLIGACIONES DE LOS USUARIOS PRESTATARIOS</w:t>
      </w:r>
    </w:p>
    <w:p w:rsidR="008C72F5" w:rsidRDefault="008C72F5">
      <w:pPr>
        <w:pStyle w:val="normal0"/>
        <w:shd w:val="clear" w:color="auto" w:fill="FFFFFF"/>
        <w:spacing w:after="220"/>
        <w:jc w:val="both"/>
        <w:rPr>
          <w:color w:val="818185"/>
          <w:sz w:val="20"/>
          <w:szCs w:val="20"/>
        </w:rPr>
      </w:pPr>
      <w:r>
        <w:rPr>
          <w:color w:val="818185"/>
          <w:sz w:val="20"/>
          <w:szCs w:val="20"/>
        </w:rPr>
        <w:t>7.1.El Usuario Prestatario, se compromete a mantener una conducta profesional y a pagar puntualmente los servicios para los que contacta con el Usuario Prestador. Asimismo se compromete a no demandar servicios que no pueda pagar.</w:t>
      </w:r>
    </w:p>
    <w:p w:rsidR="008C72F5" w:rsidRDefault="008C72F5">
      <w:pPr>
        <w:pStyle w:val="normal0"/>
        <w:shd w:val="clear" w:color="auto" w:fill="FFFFFF"/>
        <w:spacing w:after="220"/>
        <w:jc w:val="both"/>
        <w:rPr>
          <w:color w:val="818185"/>
          <w:sz w:val="20"/>
          <w:szCs w:val="20"/>
        </w:rPr>
      </w:pPr>
      <w:r>
        <w:rPr>
          <w:color w:val="818185"/>
          <w:sz w:val="20"/>
          <w:szCs w:val="20"/>
        </w:rPr>
        <w:t>7.2.El Usuario Prestatario deberá tener en cuenta que su fiabilidad será valorada positiva o negativamente por el Usuario Prestador por lo que cuantos más votos positivos tenga, tendrá más posibilidades de contactarse a través del Sitio con otros Usuarios Prestadores.</w:t>
      </w:r>
    </w:p>
    <w:p w:rsidR="008C72F5" w:rsidRDefault="008C72F5">
      <w:pPr>
        <w:pStyle w:val="normal0"/>
        <w:shd w:val="clear" w:color="auto" w:fill="FFFFFF"/>
        <w:spacing w:after="220"/>
        <w:jc w:val="both"/>
        <w:rPr>
          <w:color w:val="818185"/>
          <w:sz w:val="20"/>
          <w:szCs w:val="20"/>
        </w:rPr>
      </w:pPr>
      <w:r>
        <w:rPr>
          <w:color w:val="818185"/>
          <w:sz w:val="20"/>
          <w:szCs w:val="20"/>
        </w:rPr>
        <w:t>7.3.QQMC se reserva el derecho de eliminar de su base al usuario si se produce un segundo voto negativo por no pagar sin causa justificada o si a juicio de QQMC el Usuario Prestatario está realizando un uso abusivo, malintencionado o de mala fe de la plataforma.</w:t>
      </w:r>
    </w:p>
    <w:p w:rsidR="008C72F5" w:rsidRDefault="008C72F5">
      <w:pPr>
        <w:pStyle w:val="normal0"/>
        <w:shd w:val="clear" w:color="auto" w:fill="FFFFFF"/>
        <w:spacing w:after="220"/>
        <w:jc w:val="both"/>
        <w:rPr>
          <w:color w:val="818185"/>
          <w:sz w:val="20"/>
          <w:szCs w:val="20"/>
        </w:rPr>
      </w:pPr>
      <w:r>
        <w:rPr>
          <w:color w:val="818185"/>
          <w:sz w:val="20"/>
          <w:szCs w:val="20"/>
        </w:rPr>
        <w:t>7.4.El Usuario Prestatario está obligado a pagar el precio pactado con el Usuario Prestador, el cual incluirá la comisión a la que tiene derecho QQMC como intermediario en la prestación del servicio. Sin perjuicio de lo anterior, el Usuario Prestatario tiene derecho a no realizar el pago del servicio si el mismo no ha sido prestado.</w:t>
      </w:r>
    </w:p>
    <w:p w:rsidR="008C72F5" w:rsidRDefault="008C72F5">
      <w:pPr>
        <w:pStyle w:val="normal0"/>
        <w:shd w:val="clear" w:color="auto" w:fill="FFFFFF"/>
        <w:spacing w:after="220"/>
        <w:jc w:val="both"/>
        <w:rPr>
          <w:color w:val="818185"/>
          <w:sz w:val="20"/>
          <w:szCs w:val="20"/>
        </w:rPr>
      </w:pPr>
      <w:r>
        <w:rPr>
          <w:color w:val="818185"/>
          <w:sz w:val="20"/>
          <w:szCs w:val="20"/>
        </w:rPr>
        <w:t>7.5.Al contratar el servicio de un Usuario Prestador, el Usuario Prestatario deberá abonar a QQMC el costo por los honorarios del servicio brindado.</w:t>
      </w:r>
    </w:p>
    <w:p w:rsidR="008C72F5" w:rsidRDefault="008C72F5">
      <w:pPr>
        <w:pStyle w:val="normal0"/>
        <w:shd w:val="clear" w:color="auto" w:fill="FFFFFF"/>
        <w:spacing w:after="220"/>
        <w:jc w:val="both"/>
        <w:rPr>
          <w:color w:val="818185"/>
          <w:sz w:val="20"/>
          <w:szCs w:val="20"/>
        </w:rPr>
      </w:pPr>
      <w:r>
        <w:rPr>
          <w:color w:val="818185"/>
          <w:sz w:val="20"/>
          <w:szCs w:val="20"/>
        </w:rPr>
        <w:t xml:space="preserve"> </w:t>
      </w:r>
    </w:p>
    <w:p w:rsidR="008C72F5" w:rsidRPr="00AD1874" w:rsidRDefault="008C72F5">
      <w:pPr>
        <w:pStyle w:val="normal0"/>
        <w:shd w:val="clear" w:color="auto" w:fill="FFFFFF"/>
        <w:spacing w:after="220"/>
        <w:jc w:val="both"/>
        <w:rPr>
          <w:b/>
          <w:color w:val="818185"/>
          <w:sz w:val="20"/>
          <w:szCs w:val="20"/>
        </w:rPr>
      </w:pPr>
      <w:r w:rsidRPr="00AD1874">
        <w:rPr>
          <w:b/>
          <w:color w:val="818185"/>
          <w:sz w:val="20"/>
          <w:szCs w:val="20"/>
        </w:rPr>
        <w:t>8. OBLIGACIONES DE LOS USUARIOS PRESTADORES</w:t>
      </w:r>
    </w:p>
    <w:p w:rsidR="008C72F5" w:rsidRDefault="008C72F5">
      <w:pPr>
        <w:pStyle w:val="normal0"/>
        <w:shd w:val="clear" w:color="auto" w:fill="FFFFFF"/>
        <w:spacing w:after="220"/>
        <w:jc w:val="both"/>
        <w:rPr>
          <w:color w:val="818185"/>
          <w:sz w:val="20"/>
          <w:szCs w:val="20"/>
        </w:rPr>
      </w:pPr>
      <w:r>
        <w:rPr>
          <w:color w:val="818185"/>
          <w:sz w:val="20"/>
          <w:szCs w:val="20"/>
        </w:rPr>
        <w:t>8.1.El Usuario Prestador que desee ofrecer sus servicios a través del Sitio deberá  completar el formulario de solicitud disponible en el Sitio cargando su cuenta de correo electrónico y proporcionando a QQMC los datos solicitados en el mismo. QQMC se contactará con el Usuario Prestador para concretar una entrevista personal. QQMC tendrá el derecho de averiguar sobre los antecedentes del postulante y rechazar su solicitud. En caso de ser admitido por QQMC, el Usuario Prestador podrá ser incorporado a la base de Usuarios Prestadores de QQMC.</w:t>
      </w:r>
    </w:p>
    <w:p w:rsidR="008C72F5" w:rsidRDefault="008C72F5">
      <w:pPr>
        <w:pStyle w:val="normal0"/>
        <w:shd w:val="clear" w:color="auto" w:fill="FFFFFF"/>
        <w:spacing w:after="220"/>
        <w:jc w:val="both"/>
        <w:rPr>
          <w:color w:val="818185"/>
          <w:sz w:val="20"/>
          <w:szCs w:val="20"/>
        </w:rPr>
      </w:pPr>
      <w:r>
        <w:rPr>
          <w:color w:val="818185"/>
          <w:sz w:val="20"/>
          <w:szCs w:val="20"/>
        </w:rPr>
        <w:t>8.2.El Usuario Prestador se compromete a mantener una conducta profesional  y a prestar los servicios contratados por el Usuario Prestatario de acuerdo a lo pactado entre ambos.</w:t>
      </w:r>
    </w:p>
    <w:p w:rsidR="008C72F5" w:rsidRDefault="008C72F5">
      <w:pPr>
        <w:pStyle w:val="normal0"/>
        <w:shd w:val="clear" w:color="auto" w:fill="FFFFFF"/>
        <w:spacing w:after="220"/>
        <w:jc w:val="both"/>
        <w:rPr>
          <w:color w:val="818185"/>
          <w:sz w:val="20"/>
          <w:szCs w:val="20"/>
        </w:rPr>
      </w:pPr>
      <w:r>
        <w:rPr>
          <w:color w:val="818185"/>
          <w:sz w:val="20"/>
          <w:szCs w:val="20"/>
        </w:rPr>
        <w:t>8.3. El Usuario  Prestador deberá tener en cuenta que su fiabilidad será valorada positiva o negativamente por el Usuario Prestatario por lo que cuantos más votos positivos tenga, tendrá más posibilidades de contactarse a través del Sitio con otros Usuarios Prestadores.</w:t>
      </w:r>
    </w:p>
    <w:p w:rsidR="008C72F5" w:rsidRDefault="008C72F5">
      <w:pPr>
        <w:pStyle w:val="normal0"/>
        <w:shd w:val="clear" w:color="auto" w:fill="FFFFFF"/>
        <w:spacing w:after="220"/>
        <w:jc w:val="both"/>
        <w:rPr>
          <w:color w:val="818185"/>
          <w:sz w:val="20"/>
          <w:szCs w:val="20"/>
        </w:rPr>
      </w:pPr>
      <w:r>
        <w:rPr>
          <w:color w:val="818185"/>
          <w:sz w:val="20"/>
          <w:szCs w:val="20"/>
        </w:rPr>
        <w:t>8.4.QQMC se reserva el derecho de eliminar sus datos de la base sii se produce un segundo voto negativo por no pagar sin causa justificada o si a juicio de QQMC el Usuario Prestador está realizando un uso abusivo, malintencionado o de mala fe de la plataforma.</w:t>
      </w:r>
    </w:p>
    <w:p w:rsidR="008C72F5" w:rsidRDefault="008C72F5">
      <w:pPr>
        <w:pStyle w:val="normal0"/>
        <w:shd w:val="clear" w:color="auto" w:fill="FFFFFF"/>
        <w:spacing w:after="220"/>
        <w:jc w:val="both"/>
        <w:rPr>
          <w:color w:val="818185"/>
          <w:sz w:val="20"/>
          <w:szCs w:val="20"/>
        </w:rPr>
      </w:pPr>
      <w:r>
        <w:rPr>
          <w:color w:val="818185"/>
          <w:sz w:val="20"/>
          <w:szCs w:val="20"/>
        </w:rPr>
        <w:t xml:space="preserve"> </w:t>
      </w:r>
    </w:p>
    <w:p w:rsidR="008C72F5" w:rsidRPr="00AD1874" w:rsidRDefault="008C72F5">
      <w:pPr>
        <w:pStyle w:val="normal0"/>
        <w:shd w:val="clear" w:color="auto" w:fill="FFFFFF"/>
        <w:spacing w:after="220"/>
        <w:jc w:val="both"/>
        <w:rPr>
          <w:b/>
          <w:color w:val="818185"/>
          <w:sz w:val="20"/>
          <w:szCs w:val="20"/>
        </w:rPr>
      </w:pPr>
      <w:r w:rsidRPr="00AD1874">
        <w:rPr>
          <w:b/>
          <w:color w:val="818185"/>
          <w:sz w:val="20"/>
          <w:szCs w:val="20"/>
        </w:rPr>
        <w:t>9. CONDICIONES, DURACIÓN, CANCELACIÓN Y MODIFICACIÓN DE LOS ANUNCIOS</w:t>
      </w:r>
    </w:p>
    <w:p w:rsidR="008C72F5" w:rsidRDefault="008C72F5">
      <w:pPr>
        <w:pStyle w:val="normal0"/>
        <w:shd w:val="clear" w:color="auto" w:fill="FFFFFF"/>
        <w:spacing w:after="220"/>
        <w:jc w:val="both"/>
        <w:rPr>
          <w:color w:val="818185"/>
          <w:sz w:val="20"/>
          <w:szCs w:val="20"/>
        </w:rPr>
      </w:pPr>
      <w:r>
        <w:rPr>
          <w:color w:val="818185"/>
          <w:sz w:val="20"/>
          <w:szCs w:val="20"/>
        </w:rPr>
        <w:t>9.1.El Usuario Prestador puede ingresar a la base de QQMC gratuitamente, previa verificación y validación de datos llevada a cabo por QQMC, y postularse para el ofrecimiento de sus  servicios sin costo alguno.</w:t>
      </w:r>
    </w:p>
    <w:p w:rsidR="008C72F5" w:rsidRDefault="008C72F5">
      <w:pPr>
        <w:pStyle w:val="normal0"/>
        <w:shd w:val="clear" w:color="auto" w:fill="FFFFFF"/>
        <w:spacing w:after="220"/>
        <w:jc w:val="both"/>
        <w:rPr>
          <w:color w:val="818185"/>
          <w:sz w:val="20"/>
          <w:szCs w:val="20"/>
        </w:rPr>
      </w:pPr>
      <w:r>
        <w:rPr>
          <w:color w:val="818185"/>
          <w:sz w:val="20"/>
          <w:szCs w:val="20"/>
        </w:rPr>
        <w:t>9.2.El Usuario Prestatario puede solicitar un servicio sin costo alguno.</w:t>
      </w:r>
    </w:p>
    <w:p w:rsidR="008C72F5" w:rsidRDefault="008C72F5">
      <w:pPr>
        <w:pStyle w:val="normal0"/>
        <w:shd w:val="clear" w:color="auto" w:fill="FFFFFF"/>
        <w:spacing w:after="220"/>
        <w:jc w:val="both"/>
        <w:rPr>
          <w:color w:val="818185"/>
          <w:sz w:val="20"/>
          <w:szCs w:val="20"/>
        </w:rPr>
      </w:pPr>
      <w:r>
        <w:rPr>
          <w:color w:val="818185"/>
          <w:sz w:val="20"/>
          <w:szCs w:val="20"/>
        </w:rPr>
        <w:t>9.3.Una vez que la contratación de servicios entre partes haya sido concretada, el Usuario  Prestatario deberá avisarle a QQMC.</w:t>
      </w:r>
    </w:p>
    <w:p w:rsidR="008C72F5" w:rsidRDefault="008C72F5">
      <w:pPr>
        <w:pStyle w:val="normal0"/>
        <w:shd w:val="clear" w:color="auto" w:fill="FFFFFF"/>
        <w:spacing w:after="220"/>
        <w:jc w:val="both"/>
        <w:rPr>
          <w:color w:val="818185"/>
          <w:sz w:val="20"/>
          <w:szCs w:val="20"/>
        </w:rPr>
      </w:pPr>
      <w:r>
        <w:rPr>
          <w:color w:val="818185"/>
          <w:sz w:val="20"/>
          <w:szCs w:val="20"/>
        </w:rPr>
        <w:t xml:space="preserve"> </w:t>
      </w:r>
    </w:p>
    <w:p w:rsidR="008C72F5" w:rsidRPr="00AD1874" w:rsidRDefault="008C72F5">
      <w:pPr>
        <w:pStyle w:val="normal0"/>
        <w:shd w:val="clear" w:color="auto" w:fill="FFFFFF"/>
        <w:spacing w:after="220"/>
        <w:jc w:val="both"/>
        <w:rPr>
          <w:b/>
          <w:color w:val="818185"/>
          <w:sz w:val="20"/>
          <w:szCs w:val="20"/>
        </w:rPr>
      </w:pPr>
      <w:r w:rsidRPr="00AD1874">
        <w:rPr>
          <w:b/>
          <w:color w:val="818185"/>
          <w:sz w:val="20"/>
          <w:szCs w:val="20"/>
        </w:rPr>
        <w:t>10. PAGO DE LOS SERVICIOS</w:t>
      </w:r>
    </w:p>
    <w:p w:rsidR="008C72F5" w:rsidRDefault="008C72F5">
      <w:pPr>
        <w:pStyle w:val="normal0"/>
        <w:shd w:val="clear" w:color="auto" w:fill="FFFFFF"/>
        <w:spacing w:after="220"/>
        <w:jc w:val="both"/>
        <w:rPr>
          <w:color w:val="818185"/>
          <w:sz w:val="20"/>
          <w:szCs w:val="20"/>
        </w:rPr>
      </w:pPr>
      <w:r>
        <w:rPr>
          <w:color w:val="818185"/>
          <w:sz w:val="20"/>
          <w:szCs w:val="20"/>
        </w:rPr>
        <w:t xml:space="preserve">10.1.La comisión de QQMC por su servicio de intermediación entre Usuarios Prestadores y Usuarios Prestatarios (en adelante, “Comisión”) </w:t>
      </w:r>
      <w:r w:rsidRPr="004316F4">
        <w:rPr>
          <w:color w:val="818185"/>
          <w:sz w:val="20"/>
          <w:szCs w:val="20"/>
          <w:highlight w:val="yellow"/>
        </w:rPr>
        <w:t xml:space="preserve">será el equivalente a un salario </w:t>
      </w:r>
      <w:r>
        <w:rPr>
          <w:color w:val="818185"/>
          <w:sz w:val="20"/>
          <w:szCs w:val="20"/>
          <w:highlight w:val="yellow"/>
        </w:rPr>
        <w:t xml:space="preserve">mensual </w:t>
      </w:r>
      <w:r w:rsidRPr="004316F4">
        <w:rPr>
          <w:color w:val="818185"/>
          <w:sz w:val="20"/>
          <w:szCs w:val="20"/>
          <w:highlight w:val="yellow"/>
        </w:rPr>
        <w:t>que arreglen las partes (Usuario Prestatario y Usuario Prestador) que en ningún caso podrá ser inferior al pactado por las paritarias del sector en un trabajo de jornada completa. Es menester considerar que en los ca</w:t>
      </w:r>
      <w:r>
        <w:rPr>
          <w:color w:val="818185"/>
          <w:sz w:val="20"/>
          <w:szCs w:val="20"/>
          <w:highlight w:val="yellow"/>
        </w:rPr>
        <w:t>s</w:t>
      </w:r>
      <w:r w:rsidRPr="004316F4">
        <w:rPr>
          <w:color w:val="818185"/>
          <w:sz w:val="20"/>
          <w:szCs w:val="20"/>
          <w:highlight w:val="yellow"/>
        </w:rPr>
        <w:t>os de trabajos temporales la comisión que cobrará QQMC será de Pesos dos mil quinientos ($2.500,00) por única vez, importe que será ajustable por los índices de inflación.</w:t>
      </w:r>
      <w:r>
        <w:rPr>
          <w:color w:val="818185"/>
          <w:sz w:val="20"/>
          <w:szCs w:val="20"/>
        </w:rPr>
        <w:t xml:space="preserve"> </w:t>
      </w:r>
    </w:p>
    <w:p w:rsidR="008C72F5" w:rsidRDefault="008C72F5">
      <w:pPr>
        <w:pStyle w:val="normal0"/>
        <w:shd w:val="clear" w:color="auto" w:fill="FFFFFF"/>
        <w:spacing w:after="220"/>
        <w:jc w:val="both"/>
        <w:rPr>
          <w:color w:val="818185"/>
          <w:sz w:val="20"/>
          <w:szCs w:val="20"/>
        </w:rPr>
      </w:pPr>
      <w:r>
        <w:rPr>
          <w:color w:val="818185"/>
          <w:sz w:val="20"/>
          <w:szCs w:val="20"/>
        </w:rPr>
        <w:t>10.2. QQMC cobrará las comisiones correspondientes al Servicio por cuenta del Usuario Prestatario en el momento en que se cargue y reserve una tarea. QQMC no se responsabiliza, en ningún caso, frente a la no prestación del servicio por parte del Usuario Prestador.</w:t>
      </w:r>
    </w:p>
    <w:p w:rsidR="008C72F5" w:rsidRDefault="008C72F5">
      <w:pPr>
        <w:pStyle w:val="normal0"/>
        <w:shd w:val="clear" w:color="auto" w:fill="FFFFFF"/>
        <w:spacing w:after="220"/>
        <w:jc w:val="both"/>
        <w:rPr>
          <w:color w:val="818185"/>
          <w:sz w:val="20"/>
          <w:szCs w:val="20"/>
        </w:rPr>
      </w:pPr>
      <w:r>
        <w:rPr>
          <w:color w:val="818185"/>
          <w:sz w:val="20"/>
          <w:szCs w:val="20"/>
        </w:rPr>
        <w:t>10.3. Los precios de los servicios incluirán todos los impuestos correspondientes.</w:t>
      </w:r>
    </w:p>
    <w:p w:rsidR="008C72F5" w:rsidRDefault="008C72F5">
      <w:pPr>
        <w:pStyle w:val="normal0"/>
        <w:shd w:val="clear" w:color="auto" w:fill="FFFFFF"/>
        <w:spacing w:after="220"/>
        <w:jc w:val="both"/>
        <w:rPr>
          <w:color w:val="818185"/>
          <w:sz w:val="20"/>
          <w:szCs w:val="20"/>
        </w:rPr>
      </w:pPr>
      <w:r w:rsidRPr="005E2454">
        <w:rPr>
          <w:color w:val="818185"/>
          <w:sz w:val="20"/>
          <w:szCs w:val="20"/>
          <w:highlight w:val="yellow"/>
        </w:rPr>
        <w:t>.......</w:t>
      </w:r>
    </w:p>
    <w:p w:rsidR="008C72F5" w:rsidRPr="00AD1874" w:rsidRDefault="008C72F5">
      <w:pPr>
        <w:pStyle w:val="normal0"/>
        <w:shd w:val="clear" w:color="auto" w:fill="FFFFFF"/>
        <w:spacing w:after="220"/>
        <w:jc w:val="both"/>
        <w:rPr>
          <w:b/>
          <w:color w:val="818185"/>
          <w:sz w:val="20"/>
          <w:szCs w:val="20"/>
        </w:rPr>
      </w:pPr>
      <w:r w:rsidRPr="00AD1874">
        <w:rPr>
          <w:b/>
          <w:color w:val="818185"/>
          <w:sz w:val="20"/>
          <w:szCs w:val="20"/>
        </w:rPr>
        <w:t>11. CONTENIDO Y PROPIEDAD INTELECTUAL</w:t>
      </w:r>
    </w:p>
    <w:p w:rsidR="008C72F5" w:rsidRDefault="008C72F5">
      <w:pPr>
        <w:pStyle w:val="normal0"/>
        <w:shd w:val="clear" w:color="auto" w:fill="FFFFFF"/>
        <w:spacing w:after="220"/>
        <w:jc w:val="both"/>
        <w:rPr>
          <w:color w:val="818185"/>
          <w:sz w:val="20"/>
          <w:szCs w:val="20"/>
        </w:rPr>
      </w:pPr>
      <w:r>
        <w:rPr>
          <w:color w:val="818185"/>
          <w:sz w:val="20"/>
          <w:szCs w:val="20"/>
        </w:rPr>
        <w:t xml:space="preserve">11.1. El Sitio </w:t>
      </w:r>
      <w:hyperlink r:id="rId4">
        <w:r>
          <w:rPr>
            <w:color w:val="1155CC"/>
            <w:sz w:val="20"/>
            <w:szCs w:val="20"/>
            <w:u w:val="single"/>
          </w:rPr>
          <w:t>www.quieroquemecuides.com</w:t>
        </w:r>
      </w:hyperlink>
      <w:r>
        <w:rPr>
          <w:color w:val="818185"/>
          <w:sz w:val="20"/>
          <w:szCs w:val="20"/>
        </w:rPr>
        <w:t xml:space="preserve"> es de exclusiva propiedad de QQMC. QQMC autoriza a los Usuarios, sujeto a estos Términos y Condiciones, a que accedan y usen el Sitio (tal y como se define más adelante), descarguen e impriman el contenido disponible en el mismo, exclusivamente para su uso personal y no comercial.</w:t>
      </w:r>
    </w:p>
    <w:p w:rsidR="008C72F5" w:rsidRDefault="008C72F5">
      <w:pPr>
        <w:pStyle w:val="normal0"/>
        <w:shd w:val="clear" w:color="auto" w:fill="FFFFFF"/>
        <w:spacing w:after="220"/>
        <w:jc w:val="both"/>
        <w:rPr>
          <w:color w:val="818185"/>
          <w:sz w:val="20"/>
          <w:szCs w:val="20"/>
        </w:rPr>
      </w:pPr>
      <w:r>
        <w:rPr>
          <w:color w:val="818185"/>
          <w:sz w:val="20"/>
          <w:szCs w:val="20"/>
        </w:rPr>
        <w:t>11.2. Los contenidos del Sitio, tales como diseños, textos, gráficos, imágenes, vídeo, información, logotipos, iconos, software, archivos de audio y otros tipos de contenido (de forma colectiva, el “Contenido de QQMC”) están protegidos bajo las leyes de propiedad intelectual e industrial y otras normas. Todo el Contenido de QQMC es propiedad exclusiva de QQMC o de sus licenciantes. Por todo ello, nada de lo contenido en los presentes Términos y Condiciones tendrá el efecto de otorgarle al Usuario ningún tipo de derecho en relación con derechos de autor, marcas u otros derechos de propiedad intelectual o industrial en el Sitio, con excepción de los derechos limitados de uso de dicho servicio según se hace constar en estos Términos y Condiciones.</w:t>
      </w:r>
    </w:p>
    <w:p w:rsidR="008C72F5" w:rsidRDefault="008C72F5">
      <w:pPr>
        <w:pStyle w:val="normal0"/>
        <w:shd w:val="clear" w:color="auto" w:fill="FFFFFF"/>
        <w:spacing w:after="220"/>
        <w:jc w:val="both"/>
        <w:rPr>
          <w:color w:val="818185"/>
          <w:sz w:val="20"/>
          <w:szCs w:val="20"/>
        </w:rPr>
      </w:pPr>
      <w:r>
        <w:rPr>
          <w:color w:val="818185"/>
          <w:sz w:val="20"/>
          <w:szCs w:val="20"/>
        </w:rPr>
        <w:t>11.3.Toda la información, datos, textos, software, música, sonido, fotografía, gráficos, vídeo, publicidad, mensajes u otros materiales que el Usuario envíe, publique o muestre en el Sitio(“Contenido del Usuario”) es responsabilidad exclusiva de su titular. El Usuario retendrá todos los derechos de patente, marcas, nombres comerciales y derechos de propiedad intelectual sobre el Contenido del Usuario que envíe, publique o muestre a través del Sitio y, por tanto, es responsable de proteger dichos derechos, según corresponda.</w:t>
      </w:r>
    </w:p>
    <w:p w:rsidR="008C72F5" w:rsidRDefault="008C72F5">
      <w:pPr>
        <w:pStyle w:val="normal0"/>
        <w:shd w:val="clear" w:color="auto" w:fill="FFFFFF"/>
        <w:spacing w:after="220"/>
        <w:jc w:val="both"/>
        <w:rPr>
          <w:color w:val="818185"/>
          <w:sz w:val="20"/>
          <w:szCs w:val="20"/>
        </w:rPr>
      </w:pPr>
      <w:r>
        <w:rPr>
          <w:color w:val="818185"/>
          <w:sz w:val="20"/>
          <w:szCs w:val="20"/>
        </w:rPr>
        <w:t>11.4. El Usuario garantiza a QQMC que todo el Contenido del Usuario es lícito y que no viola derechos de terceros.</w:t>
      </w:r>
    </w:p>
    <w:p w:rsidR="008C72F5" w:rsidRDefault="008C72F5">
      <w:pPr>
        <w:pStyle w:val="normal0"/>
        <w:shd w:val="clear" w:color="auto" w:fill="FFFFFF"/>
        <w:spacing w:after="220"/>
        <w:jc w:val="both"/>
        <w:rPr>
          <w:color w:val="818185"/>
          <w:sz w:val="20"/>
          <w:szCs w:val="20"/>
        </w:rPr>
      </w:pPr>
      <w:r>
        <w:rPr>
          <w:color w:val="818185"/>
          <w:sz w:val="20"/>
          <w:szCs w:val="20"/>
        </w:rPr>
        <w:t>11.5.Además, al enviar, publicar o mostrar Contenido del Usuario con la intención de que esté disponible para el público, el usuario otorga a QQMC una licencia global, no exclusiva y libre de  regalías para reproducir, adaptar, distribuir y publicar dicho Contenido del Usuario con el fin de promocionar a QQMC y sus servicios. QQMC suspenderá este uso con licencia en un periodo comercial razonable una vez que dicho Contenido del Usuario haya sido retirado de QQMC.</w:t>
      </w:r>
    </w:p>
    <w:p w:rsidR="008C72F5" w:rsidRDefault="008C72F5">
      <w:pPr>
        <w:pStyle w:val="normal0"/>
        <w:shd w:val="clear" w:color="auto" w:fill="FFFFFF"/>
        <w:spacing w:after="220"/>
        <w:jc w:val="both"/>
        <w:rPr>
          <w:color w:val="818185"/>
          <w:sz w:val="20"/>
          <w:szCs w:val="20"/>
        </w:rPr>
      </w:pPr>
      <w:r>
        <w:rPr>
          <w:color w:val="818185"/>
          <w:sz w:val="20"/>
          <w:szCs w:val="20"/>
        </w:rPr>
        <w:t>11.6. Al subir Contenido al Sitio, el Usuario autoriza a QQMC a permitir a cualquier otro Usuario a que acceda, muestre, vea, almacene y reproduzca dicho Contenido del Usuario para uso personal. Sujeto a lo anterior, el propietario de dicho Contenido del Usuario colocado en el Sitio retiene todos y cada uno de los derechos que puedan existir en dichos Contenidos del Usuario. QQMC puede revisar y retirar cualquier Contenido del Usuario que, bajo su criterio exclusivo, viole estos Términos y Condiciones, las leyes, normativa y regulación aplicable, sea abusivo, perjudicial, ofensivo o ilegal, o que viole los derechos dañe o amenace la seguridad de los Usuarios del Sitio. QQMC se reserva el derecho de expulsar a los Usuarios y prevenir que vuelvan a acceder y/o usar el Sitio por violar estos Términos y Condiciones, las leyes, normas o regulaciones aplicables.</w:t>
      </w:r>
    </w:p>
    <w:p w:rsidR="008C72F5" w:rsidRDefault="008C72F5">
      <w:pPr>
        <w:pStyle w:val="normal0"/>
        <w:shd w:val="clear" w:color="auto" w:fill="FFFFFF"/>
        <w:spacing w:after="220"/>
        <w:jc w:val="both"/>
        <w:rPr>
          <w:color w:val="818185"/>
          <w:sz w:val="20"/>
          <w:szCs w:val="20"/>
        </w:rPr>
      </w:pPr>
      <w:r>
        <w:rPr>
          <w:color w:val="818185"/>
          <w:sz w:val="20"/>
          <w:szCs w:val="20"/>
        </w:rPr>
        <w:t>11.7.QQMC se reserva el derecho de no aceptar, publicar, mostrar o transmitir cualquier Contenido del Usuario a criterio propio y puede tomar aquellas medidas que considere necesarias o apropiadas en relación al Contenido del Usuario, si considera que dicho Contenido del Usuario pueda provocar que QQMC incurriese en responsabilidades legales, pueda dañar el nombre o la imagen pública de QQMC, o podría provocar que QQMC perdiera usuarios o los servicios de sus proveedores.</w:t>
      </w:r>
    </w:p>
    <w:p w:rsidR="008C72F5" w:rsidRDefault="008C72F5">
      <w:pPr>
        <w:pStyle w:val="normal0"/>
        <w:shd w:val="clear" w:color="auto" w:fill="FFFFFF"/>
        <w:spacing w:after="220"/>
        <w:jc w:val="both"/>
        <w:rPr>
          <w:color w:val="818185"/>
          <w:sz w:val="20"/>
          <w:szCs w:val="20"/>
        </w:rPr>
      </w:pPr>
      <w:r>
        <w:rPr>
          <w:color w:val="818185"/>
          <w:sz w:val="20"/>
          <w:szCs w:val="20"/>
        </w:rPr>
        <w:t>11.8.QQMC no se responsabiliza por el Contenido del Usuario, ni por ningún tipo de comunicación publicada por cada Usuario, del mismo modo que no respalda las opiniones expresadas por los Usuarios. El Usuario entiende que si confía en cualquier material publicado por otros Usuarios, lo hace por su cuenta y riesgo.</w:t>
      </w:r>
    </w:p>
    <w:p w:rsidR="008C72F5" w:rsidRDefault="008C72F5">
      <w:pPr>
        <w:pStyle w:val="normal0"/>
        <w:shd w:val="clear" w:color="auto" w:fill="FFFFFF"/>
        <w:spacing w:after="220"/>
        <w:jc w:val="both"/>
        <w:rPr>
          <w:color w:val="818185"/>
          <w:sz w:val="20"/>
          <w:szCs w:val="20"/>
        </w:rPr>
      </w:pPr>
      <w:r>
        <w:rPr>
          <w:color w:val="818185"/>
          <w:sz w:val="20"/>
          <w:szCs w:val="20"/>
        </w:rPr>
        <w:t xml:space="preserve"> </w:t>
      </w:r>
    </w:p>
    <w:p w:rsidR="008C72F5" w:rsidRPr="00AD1874" w:rsidRDefault="008C72F5">
      <w:pPr>
        <w:pStyle w:val="normal0"/>
        <w:shd w:val="clear" w:color="auto" w:fill="FFFFFF"/>
        <w:spacing w:after="220"/>
        <w:jc w:val="both"/>
        <w:rPr>
          <w:b/>
          <w:color w:val="818185"/>
          <w:sz w:val="20"/>
          <w:szCs w:val="20"/>
        </w:rPr>
      </w:pPr>
      <w:r w:rsidRPr="00AD1874">
        <w:rPr>
          <w:b/>
          <w:color w:val="818185"/>
          <w:sz w:val="20"/>
          <w:szCs w:val="20"/>
        </w:rPr>
        <w:t>12. LIMITACIÓN DE RESPONSABILIDAD</w:t>
      </w:r>
    </w:p>
    <w:p w:rsidR="008C72F5" w:rsidRDefault="008C72F5">
      <w:pPr>
        <w:pStyle w:val="normal0"/>
        <w:shd w:val="clear" w:color="auto" w:fill="FFFFFF"/>
        <w:spacing w:after="220"/>
        <w:jc w:val="both"/>
        <w:rPr>
          <w:color w:val="818185"/>
          <w:sz w:val="20"/>
          <w:szCs w:val="20"/>
        </w:rPr>
      </w:pPr>
      <w:r>
        <w:rPr>
          <w:color w:val="818185"/>
          <w:sz w:val="20"/>
          <w:szCs w:val="20"/>
        </w:rPr>
        <w:t>12.1.QQMC es una empresa que pone a disposición a través del Sitio un servicio para que Usuarios Prestatarios se contacten con Usuarios Prestadores y puedan contratar los servicios ofrecidos por estos últimos.  La responsabilidad de QQMC se circunscribe únicamente a este ámbito de actividad.</w:t>
      </w:r>
    </w:p>
    <w:p w:rsidR="008C72F5" w:rsidRDefault="008C72F5">
      <w:pPr>
        <w:pStyle w:val="normal0"/>
        <w:shd w:val="clear" w:color="auto" w:fill="FFFFFF"/>
        <w:spacing w:after="220"/>
        <w:jc w:val="both"/>
        <w:rPr>
          <w:color w:val="818185"/>
          <w:sz w:val="20"/>
          <w:szCs w:val="20"/>
        </w:rPr>
      </w:pPr>
      <w:r>
        <w:rPr>
          <w:color w:val="818185"/>
          <w:sz w:val="20"/>
          <w:szCs w:val="20"/>
        </w:rPr>
        <w:t>12.2. En ningún caso QQMC será responsable por los daños y/o perjuicios y/o pérdidas de cualquier índole que Usuarios Prestadores o Usuarios Prestatarios pudieren sufrir como consecuencia o en ocasión de la contratación entre ellos así como tampoco será responsable por los términos de contratación pactados entre Usuarios Prestadores y Usuarios Prestatarios.</w:t>
      </w:r>
    </w:p>
    <w:p w:rsidR="008C72F5" w:rsidRDefault="008C72F5">
      <w:pPr>
        <w:pStyle w:val="normal0"/>
        <w:shd w:val="clear" w:color="auto" w:fill="FFFFFF"/>
        <w:spacing w:after="220"/>
        <w:jc w:val="both"/>
        <w:rPr>
          <w:color w:val="818185"/>
          <w:sz w:val="20"/>
          <w:szCs w:val="20"/>
        </w:rPr>
      </w:pPr>
      <w:r>
        <w:rPr>
          <w:color w:val="818185"/>
          <w:sz w:val="20"/>
          <w:szCs w:val="20"/>
        </w:rPr>
        <w:t xml:space="preserve"> </w:t>
      </w:r>
    </w:p>
    <w:p w:rsidR="008C72F5" w:rsidRDefault="008C72F5">
      <w:pPr>
        <w:pStyle w:val="normal0"/>
        <w:shd w:val="clear" w:color="auto" w:fill="FFFFFF"/>
        <w:spacing w:after="220"/>
        <w:jc w:val="both"/>
        <w:rPr>
          <w:color w:val="818185"/>
          <w:sz w:val="20"/>
          <w:szCs w:val="20"/>
        </w:rPr>
      </w:pPr>
    </w:p>
    <w:p w:rsidR="008C72F5" w:rsidRPr="00AD1874" w:rsidRDefault="008C72F5">
      <w:pPr>
        <w:pStyle w:val="normal0"/>
        <w:shd w:val="clear" w:color="auto" w:fill="FFFFFF"/>
        <w:spacing w:after="220"/>
        <w:jc w:val="both"/>
        <w:rPr>
          <w:b/>
          <w:color w:val="818185"/>
          <w:sz w:val="20"/>
          <w:szCs w:val="20"/>
        </w:rPr>
      </w:pPr>
      <w:r w:rsidRPr="00AD1874">
        <w:rPr>
          <w:b/>
          <w:color w:val="818185"/>
          <w:sz w:val="20"/>
          <w:szCs w:val="20"/>
        </w:rPr>
        <w:t>13. RENUNCIA DE GARANTIA</w:t>
      </w:r>
    </w:p>
    <w:p w:rsidR="008C72F5" w:rsidRDefault="008C72F5">
      <w:pPr>
        <w:pStyle w:val="normal0"/>
        <w:shd w:val="clear" w:color="auto" w:fill="FFFFFF"/>
        <w:spacing w:after="220"/>
        <w:jc w:val="both"/>
        <w:rPr>
          <w:color w:val="818185"/>
          <w:sz w:val="20"/>
          <w:szCs w:val="20"/>
        </w:rPr>
      </w:pPr>
      <w:r>
        <w:rPr>
          <w:color w:val="818185"/>
          <w:sz w:val="20"/>
          <w:szCs w:val="20"/>
        </w:rPr>
        <w:t>13.1. Los Usuarios reconocen que el rol de QQMC se limita a conectar a los Usuarios y no tiene control ni está obligado a tomar ninguna medida sobre:</w:t>
      </w:r>
    </w:p>
    <w:p w:rsidR="008C72F5" w:rsidRDefault="008C72F5">
      <w:pPr>
        <w:pStyle w:val="normal0"/>
        <w:shd w:val="clear" w:color="auto" w:fill="FFFFFF"/>
        <w:spacing w:after="220"/>
        <w:jc w:val="both"/>
        <w:rPr>
          <w:color w:val="818185"/>
          <w:sz w:val="20"/>
          <w:szCs w:val="20"/>
        </w:rPr>
      </w:pPr>
      <w:r>
        <w:rPr>
          <w:color w:val="818185"/>
          <w:sz w:val="20"/>
          <w:szCs w:val="20"/>
        </w:rPr>
        <w:t>13.1.1 La veracidad y /o exactitud de los datos proporcionados por los Usuarios al momento del registro.</w:t>
      </w:r>
    </w:p>
    <w:p w:rsidR="008C72F5" w:rsidRDefault="008C72F5">
      <w:pPr>
        <w:pStyle w:val="normal0"/>
        <w:shd w:val="clear" w:color="auto" w:fill="FFFFFF"/>
        <w:spacing w:after="220"/>
        <w:jc w:val="both"/>
        <w:rPr>
          <w:color w:val="818185"/>
          <w:sz w:val="20"/>
          <w:szCs w:val="20"/>
        </w:rPr>
      </w:pPr>
      <w:r>
        <w:rPr>
          <w:color w:val="818185"/>
          <w:sz w:val="20"/>
          <w:szCs w:val="20"/>
        </w:rPr>
        <w:t>13.1.2. El control sobre el desempeño y/o conducta de los  Usuarios Prestadores en la prestación de sus servicios o de la conducta de cualquier otro Usuario del Sitio.</w:t>
      </w:r>
    </w:p>
    <w:p w:rsidR="008C72F5" w:rsidRDefault="008C72F5">
      <w:pPr>
        <w:pStyle w:val="normal0"/>
        <w:shd w:val="clear" w:color="auto" w:fill="FFFFFF"/>
        <w:spacing w:after="220"/>
        <w:jc w:val="both"/>
        <w:rPr>
          <w:color w:val="818185"/>
          <w:sz w:val="20"/>
          <w:szCs w:val="20"/>
        </w:rPr>
      </w:pPr>
      <w:r>
        <w:rPr>
          <w:color w:val="818185"/>
          <w:sz w:val="20"/>
          <w:szCs w:val="20"/>
        </w:rPr>
        <w:t>13.1.3. La calidad o la naturaleza de los servicios realizados a través del Sitio.</w:t>
      </w:r>
    </w:p>
    <w:p w:rsidR="008C72F5" w:rsidRDefault="008C72F5">
      <w:pPr>
        <w:pStyle w:val="normal0"/>
        <w:shd w:val="clear" w:color="auto" w:fill="FFFFFF"/>
        <w:spacing w:after="220"/>
        <w:jc w:val="both"/>
        <w:rPr>
          <w:color w:val="818185"/>
          <w:sz w:val="20"/>
          <w:szCs w:val="20"/>
        </w:rPr>
      </w:pPr>
      <w:r>
        <w:rPr>
          <w:color w:val="818185"/>
          <w:sz w:val="20"/>
          <w:szCs w:val="20"/>
        </w:rPr>
        <w:t>13.1.4.Los daños que pudieren surgir de la contratación entre Usuarios Prestatarios y Usuarios Prestadores.</w:t>
      </w:r>
    </w:p>
    <w:p w:rsidR="008C72F5" w:rsidRDefault="008C72F5">
      <w:pPr>
        <w:pStyle w:val="normal0"/>
        <w:shd w:val="clear" w:color="auto" w:fill="FFFFFF"/>
        <w:spacing w:after="220"/>
        <w:jc w:val="both"/>
        <w:rPr>
          <w:color w:val="818185"/>
          <w:sz w:val="20"/>
          <w:szCs w:val="20"/>
        </w:rPr>
      </w:pPr>
      <w:r>
        <w:rPr>
          <w:color w:val="818185"/>
          <w:sz w:val="20"/>
          <w:szCs w:val="20"/>
        </w:rPr>
        <w:t>13.1.5. Los Términos de contratación pactados entre Usuarios Prestadores y Usuarios Prestatarios.</w:t>
      </w:r>
    </w:p>
    <w:p w:rsidR="008C72F5" w:rsidRDefault="008C72F5">
      <w:pPr>
        <w:pStyle w:val="normal0"/>
        <w:shd w:val="clear" w:color="auto" w:fill="FFFFFF"/>
        <w:spacing w:after="220"/>
        <w:jc w:val="both"/>
        <w:rPr>
          <w:color w:val="818185"/>
          <w:sz w:val="20"/>
          <w:szCs w:val="20"/>
        </w:rPr>
      </w:pPr>
      <w:r>
        <w:rPr>
          <w:color w:val="818185"/>
          <w:sz w:val="20"/>
          <w:szCs w:val="20"/>
        </w:rPr>
        <w:t>13.1.6. Los inconvenientes de acceso al Sitio que sean causados por cualquier software utilizado por usted en la introducción de información para ofrecer o demandar servicios.</w:t>
      </w:r>
    </w:p>
    <w:p w:rsidR="008C72F5" w:rsidRDefault="008C72F5">
      <w:pPr>
        <w:pStyle w:val="normal0"/>
        <w:shd w:val="clear" w:color="auto" w:fill="FFFFFF"/>
        <w:spacing w:after="220"/>
        <w:jc w:val="both"/>
        <w:rPr>
          <w:color w:val="818185"/>
          <w:sz w:val="20"/>
          <w:szCs w:val="20"/>
        </w:rPr>
      </w:pPr>
      <w:r>
        <w:rPr>
          <w:color w:val="818185"/>
          <w:sz w:val="20"/>
          <w:szCs w:val="20"/>
        </w:rPr>
        <w:t>13.2.Al aceptar estos Términos y Condiciones usted acepta que QQMC no se hace responsable ante riesgos tales como daño físico, tratar con extraños o personas actuando bajo apariencias falsas. Usted acepta todos los riesgos asociados con el trato con otros Usuarios con los que pueda entrar en contacto a través del Sitio y es su responsabilidad adoptar las medidas de seguridad pertinentes.</w:t>
      </w:r>
    </w:p>
    <w:p w:rsidR="008C72F5" w:rsidRDefault="008C72F5">
      <w:pPr>
        <w:pStyle w:val="normal0"/>
        <w:shd w:val="clear" w:color="auto" w:fill="FFFFFF"/>
        <w:spacing w:after="220"/>
        <w:jc w:val="both"/>
        <w:rPr>
          <w:color w:val="818185"/>
          <w:sz w:val="20"/>
          <w:szCs w:val="20"/>
        </w:rPr>
      </w:pPr>
      <w:r>
        <w:rPr>
          <w:color w:val="818185"/>
          <w:sz w:val="20"/>
          <w:szCs w:val="20"/>
        </w:rPr>
        <w:t>13.3.QQMC no garantiza que el Sitio funcionará libre de errores o que el Sitio y su servidor están libres de virus informáticos u otros mecanismos lesivos. Si por el uso del Sitio tiene que acudir al servicio técnico o reponer el equipo o datos, QQMC no será responsable de estos gastos. QQMC le recomienda que mantenga copias de seguridad del Contenido del Usuario. En la medida en que lo permita la ley, en ningún caso QQMC será responsable por el borrado, pérdida o modificación no autorizada de cualquier Contenido del Usuario.</w:t>
      </w:r>
    </w:p>
    <w:p w:rsidR="008C72F5" w:rsidRDefault="008C72F5">
      <w:pPr>
        <w:pStyle w:val="normal0"/>
        <w:shd w:val="clear" w:color="auto" w:fill="FFFFFF"/>
        <w:spacing w:after="220"/>
        <w:jc w:val="both"/>
        <w:rPr>
          <w:color w:val="818185"/>
          <w:sz w:val="20"/>
          <w:szCs w:val="20"/>
        </w:rPr>
      </w:pPr>
      <w:r>
        <w:rPr>
          <w:color w:val="818185"/>
          <w:sz w:val="20"/>
          <w:szCs w:val="20"/>
        </w:rPr>
        <w:t xml:space="preserve"> </w:t>
      </w:r>
    </w:p>
    <w:p w:rsidR="008C72F5" w:rsidRPr="00AD1874" w:rsidRDefault="008C72F5">
      <w:pPr>
        <w:pStyle w:val="normal0"/>
        <w:shd w:val="clear" w:color="auto" w:fill="FFFFFF"/>
        <w:spacing w:after="220"/>
        <w:jc w:val="both"/>
        <w:rPr>
          <w:b/>
          <w:color w:val="818185"/>
          <w:sz w:val="20"/>
          <w:szCs w:val="20"/>
        </w:rPr>
      </w:pPr>
      <w:r w:rsidRPr="00AD1874">
        <w:rPr>
          <w:b/>
          <w:color w:val="818185"/>
          <w:sz w:val="20"/>
          <w:szCs w:val="20"/>
        </w:rPr>
        <w:t>14. INDEMNIDAD</w:t>
      </w:r>
    </w:p>
    <w:p w:rsidR="008C72F5" w:rsidRDefault="008C72F5">
      <w:pPr>
        <w:pStyle w:val="normal0"/>
        <w:shd w:val="clear" w:color="auto" w:fill="FFFFFF"/>
        <w:spacing w:after="220"/>
        <w:jc w:val="both"/>
        <w:rPr>
          <w:color w:val="818185"/>
          <w:sz w:val="20"/>
          <w:szCs w:val="20"/>
        </w:rPr>
      </w:pPr>
      <w:r>
        <w:rPr>
          <w:color w:val="818185"/>
          <w:sz w:val="20"/>
          <w:szCs w:val="20"/>
        </w:rPr>
        <w:t>14.1. El Usuario mantendrá indemne, defenderá y exonerará a QQMC de todo daño, responsabilidad y costo que pudiera surgir como consecuencia de un reclamo de terceros contra QQMC y/o sus directivos y/o representante y/o empleado de cualquier cargo, acción o demanda, incluyendo</w:t>
      </w:r>
      <w:r w:rsidRPr="009D4082">
        <w:rPr>
          <w:color w:val="818185"/>
          <w:sz w:val="20"/>
          <w:szCs w:val="20"/>
          <w:highlight w:val="yellow"/>
        </w:rPr>
        <w:t>, los</w:t>
      </w:r>
      <w:r>
        <w:rPr>
          <w:color w:val="818185"/>
          <w:sz w:val="20"/>
          <w:szCs w:val="20"/>
        </w:rPr>
        <w:t xml:space="preserve"> gastos legales razonables, que resulten de: (i) cualquier material que usted proporcione al Sitio (ii) cualquier uso del Contenido del Sitio (iii) el Uso del Sitio contrario a estos Términos y Condiciones. QQMC le notificará puntualmente de cualquier demanda, acción o proceso.</w:t>
      </w:r>
    </w:p>
    <w:p w:rsidR="008C72F5" w:rsidRDefault="008C72F5">
      <w:pPr>
        <w:pStyle w:val="normal0"/>
        <w:shd w:val="clear" w:color="auto" w:fill="FFFFFF"/>
        <w:spacing w:after="220"/>
        <w:jc w:val="both"/>
        <w:rPr>
          <w:color w:val="818185"/>
          <w:sz w:val="20"/>
          <w:szCs w:val="20"/>
        </w:rPr>
      </w:pPr>
      <w:r>
        <w:rPr>
          <w:color w:val="818185"/>
          <w:sz w:val="20"/>
          <w:szCs w:val="20"/>
        </w:rPr>
        <w:t xml:space="preserve"> </w:t>
      </w:r>
    </w:p>
    <w:p w:rsidR="008C72F5" w:rsidRPr="00AD1874" w:rsidRDefault="008C72F5">
      <w:pPr>
        <w:pStyle w:val="normal0"/>
        <w:shd w:val="clear" w:color="auto" w:fill="FFFFFF"/>
        <w:spacing w:after="220"/>
        <w:jc w:val="both"/>
        <w:rPr>
          <w:b/>
          <w:color w:val="818185"/>
          <w:sz w:val="20"/>
          <w:szCs w:val="20"/>
        </w:rPr>
      </w:pPr>
      <w:r w:rsidRPr="00AD1874">
        <w:rPr>
          <w:b/>
          <w:color w:val="818185"/>
          <w:sz w:val="20"/>
          <w:szCs w:val="20"/>
        </w:rPr>
        <w:t>15. POLÍTICAS DE PRIVACIDAD</w:t>
      </w:r>
    </w:p>
    <w:p w:rsidR="008C72F5" w:rsidRDefault="008C72F5">
      <w:pPr>
        <w:pStyle w:val="normal0"/>
        <w:shd w:val="clear" w:color="auto" w:fill="FFFFFF"/>
        <w:spacing w:after="220"/>
        <w:jc w:val="both"/>
        <w:rPr>
          <w:color w:val="818185"/>
          <w:sz w:val="20"/>
          <w:szCs w:val="20"/>
        </w:rPr>
      </w:pPr>
      <w:r>
        <w:rPr>
          <w:color w:val="818185"/>
          <w:sz w:val="20"/>
          <w:szCs w:val="20"/>
        </w:rPr>
        <w:t>15.1. QQMC respeta la privacidad de los datos de los Usuarios y se compromete a cumplir toda la legislación aplicable sobre protección de datos en vigor. Excepto que sea requerido por las leyes, reglamentos o medidas judiciales, o permitido por los presentes Términos y Condiciones, QQMC no divulgará sin consentimiento los datos de los Usuarios a ningún tercero. Usted consiente en forma expresa que QQMC Argentina podrá ceder, total o parcialmente, su información personal a socios y/o aliados comerciales, cumpliendo con todas las obligaciones previstas en la normativa aplicable, con el fin de ofrecer servicios y funcionalidades que se adecúen a las necesidades de los Usuarios, agregando valor al servicio brindado por QQMC Argentina, mejorando de esta forma nuestras iniciativas comerciales y promocionales, además de toda otra información que creamos conveniente. Si el Usuario lo prefiere, puede solicitar que lo excluyan de las listas para el envío de información promocional o publicitaria.</w:t>
      </w:r>
    </w:p>
    <w:p w:rsidR="008C72F5" w:rsidRDefault="008C72F5">
      <w:pPr>
        <w:pStyle w:val="normal0"/>
        <w:shd w:val="clear" w:color="auto" w:fill="FFFFFF"/>
        <w:spacing w:after="220"/>
        <w:jc w:val="both"/>
        <w:rPr>
          <w:color w:val="818185"/>
          <w:sz w:val="20"/>
          <w:szCs w:val="20"/>
        </w:rPr>
      </w:pPr>
      <w:r>
        <w:rPr>
          <w:color w:val="818185"/>
          <w:sz w:val="20"/>
          <w:szCs w:val="20"/>
        </w:rPr>
        <w:t xml:space="preserve"> </w:t>
      </w:r>
    </w:p>
    <w:p w:rsidR="008C72F5" w:rsidRPr="00AD1874" w:rsidRDefault="008C72F5">
      <w:pPr>
        <w:pStyle w:val="normal0"/>
        <w:shd w:val="clear" w:color="auto" w:fill="FFFFFF"/>
        <w:spacing w:after="220"/>
        <w:jc w:val="both"/>
        <w:rPr>
          <w:b/>
          <w:color w:val="818185"/>
          <w:sz w:val="20"/>
          <w:szCs w:val="20"/>
        </w:rPr>
      </w:pPr>
      <w:r w:rsidRPr="00AD1874">
        <w:rPr>
          <w:b/>
          <w:color w:val="818185"/>
          <w:sz w:val="20"/>
          <w:szCs w:val="20"/>
        </w:rPr>
        <w:t>16. SUSPENSIÓN Y RESCISIÓN</w:t>
      </w:r>
    </w:p>
    <w:p w:rsidR="008C72F5" w:rsidRDefault="008C72F5">
      <w:pPr>
        <w:pStyle w:val="normal0"/>
        <w:shd w:val="clear" w:color="auto" w:fill="FFFFFF"/>
        <w:spacing w:after="220"/>
        <w:jc w:val="both"/>
        <w:rPr>
          <w:color w:val="818185"/>
          <w:sz w:val="20"/>
          <w:szCs w:val="20"/>
        </w:rPr>
      </w:pPr>
      <w:r>
        <w:rPr>
          <w:color w:val="818185"/>
          <w:sz w:val="20"/>
          <w:szCs w:val="20"/>
        </w:rPr>
        <w:t>16.1.El contrato entre QQMC y los Usuarios tendrá vigencia mientras se encuentren registrados en el Sitio, ya sea como Usuarios Prestatarios o como Usuarios Prestadores.</w:t>
      </w:r>
    </w:p>
    <w:p w:rsidR="008C72F5" w:rsidRDefault="008C72F5">
      <w:pPr>
        <w:pStyle w:val="normal0"/>
        <w:shd w:val="clear" w:color="auto" w:fill="FFFFFF"/>
        <w:spacing w:after="220"/>
        <w:jc w:val="both"/>
        <w:rPr>
          <w:color w:val="818185"/>
          <w:sz w:val="20"/>
          <w:szCs w:val="20"/>
        </w:rPr>
      </w:pPr>
      <w:r>
        <w:rPr>
          <w:color w:val="818185"/>
          <w:sz w:val="20"/>
          <w:szCs w:val="20"/>
        </w:rPr>
        <w:t>16.2.QQMC se reserva el derecho a suspender los servicios demandados por usted y/o todas las contraseñas y otros códigos de acceso ante la sospecha de cualquier incumpliendo de los presentes Términos y Condiciones.</w:t>
      </w:r>
    </w:p>
    <w:p w:rsidR="008C72F5" w:rsidRDefault="008C72F5">
      <w:pPr>
        <w:pStyle w:val="normal0"/>
        <w:shd w:val="clear" w:color="auto" w:fill="FFFFFF"/>
        <w:spacing w:after="220"/>
        <w:jc w:val="both"/>
        <w:rPr>
          <w:color w:val="818185"/>
          <w:sz w:val="20"/>
          <w:szCs w:val="20"/>
        </w:rPr>
      </w:pPr>
      <w:r>
        <w:rPr>
          <w:color w:val="818185"/>
          <w:sz w:val="20"/>
          <w:szCs w:val="20"/>
        </w:rPr>
        <w:t>16.3. En caso de que QQMC suspendiera los servicios a un Usuario, de acuerdo al punto anterior,  el derecho del Usuario a utilizar el Sitio quedará resuelto inmediatamente mediante notificación por escrito (incluyendo las comunicaciones por correo electrónico) enviada por QQMC.</w:t>
      </w:r>
    </w:p>
    <w:p w:rsidR="008C72F5" w:rsidRDefault="008C72F5">
      <w:pPr>
        <w:pStyle w:val="normal0"/>
        <w:shd w:val="clear" w:color="auto" w:fill="FFFFFF"/>
        <w:spacing w:after="220"/>
        <w:jc w:val="both"/>
        <w:rPr>
          <w:color w:val="818185"/>
          <w:sz w:val="20"/>
          <w:szCs w:val="20"/>
        </w:rPr>
      </w:pPr>
      <w:r>
        <w:rPr>
          <w:color w:val="818185"/>
          <w:sz w:val="20"/>
          <w:szCs w:val="20"/>
        </w:rPr>
        <w:t>16.4.Al producirse la resolución o vencimiento de estos Términos y Condiciones, todas las licencias y derechos otorgados al Usuario quedarán inmediatamente cancelados, así como todo acceso otorgado por QQMC a usted en relación con el Sitio.</w:t>
      </w:r>
    </w:p>
    <w:p w:rsidR="008C72F5" w:rsidRDefault="008C72F5">
      <w:pPr>
        <w:pStyle w:val="normal0"/>
        <w:shd w:val="clear" w:color="auto" w:fill="FFFFFF"/>
        <w:spacing w:after="220"/>
        <w:jc w:val="both"/>
        <w:rPr>
          <w:color w:val="818185"/>
          <w:sz w:val="20"/>
          <w:szCs w:val="20"/>
        </w:rPr>
      </w:pPr>
      <w:r>
        <w:rPr>
          <w:color w:val="818185"/>
          <w:sz w:val="20"/>
          <w:szCs w:val="20"/>
        </w:rPr>
        <w:t xml:space="preserve"> </w:t>
      </w:r>
    </w:p>
    <w:p w:rsidR="008C72F5" w:rsidRPr="00AD1874" w:rsidRDefault="008C72F5">
      <w:pPr>
        <w:pStyle w:val="normal0"/>
        <w:shd w:val="clear" w:color="auto" w:fill="FFFFFF"/>
        <w:spacing w:after="220"/>
        <w:jc w:val="both"/>
        <w:rPr>
          <w:b/>
          <w:color w:val="818185"/>
          <w:sz w:val="20"/>
          <w:szCs w:val="20"/>
        </w:rPr>
      </w:pPr>
      <w:r w:rsidRPr="00AD1874">
        <w:rPr>
          <w:b/>
          <w:color w:val="818185"/>
          <w:sz w:val="20"/>
          <w:szCs w:val="20"/>
        </w:rPr>
        <w:t>17. ACUERDO COMPLETO</w:t>
      </w:r>
    </w:p>
    <w:p w:rsidR="008C72F5" w:rsidRDefault="008C72F5">
      <w:pPr>
        <w:pStyle w:val="normal0"/>
        <w:shd w:val="clear" w:color="auto" w:fill="FFFFFF"/>
        <w:spacing w:after="220"/>
        <w:jc w:val="both"/>
        <w:rPr>
          <w:color w:val="818185"/>
          <w:sz w:val="20"/>
          <w:szCs w:val="20"/>
        </w:rPr>
      </w:pPr>
      <w:r>
        <w:rPr>
          <w:color w:val="818185"/>
          <w:sz w:val="20"/>
          <w:szCs w:val="20"/>
        </w:rPr>
        <w:t>17.1. Los Términos y Condiciones enunciados constituyen el acuerdo completo entre el Usuario  y QQMC respecto del Sitio y los Servicios del Sitio. Estos términos sustituyen todas las comunicaciones y propuestas anteriores o contemporáneas (orales, escritas o electrónicas) entre el Usuario y  QQMC.</w:t>
      </w:r>
    </w:p>
    <w:p w:rsidR="008C72F5" w:rsidRDefault="008C72F5">
      <w:pPr>
        <w:pStyle w:val="normal0"/>
        <w:shd w:val="clear" w:color="auto" w:fill="FFFFFF"/>
        <w:spacing w:after="220"/>
        <w:jc w:val="both"/>
        <w:rPr>
          <w:color w:val="818185"/>
          <w:sz w:val="20"/>
          <w:szCs w:val="20"/>
        </w:rPr>
      </w:pPr>
      <w:r>
        <w:rPr>
          <w:color w:val="818185"/>
          <w:sz w:val="20"/>
          <w:szCs w:val="20"/>
        </w:rPr>
        <w:t>17.2. Si alguna disposición de los Términos y Condiciones resultaren inválidas, la disposición se limitará o eliminará en la medida mínima necesaria para que las Condiciones del Servicio continúen siendo ejecutables.</w:t>
      </w:r>
    </w:p>
    <w:p w:rsidR="008C72F5" w:rsidRDefault="008C72F5">
      <w:pPr>
        <w:pStyle w:val="normal0"/>
        <w:shd w:val="clear" w:color="auto" w:fill="FFFFFF"/>
        <w:spacing w:after="220"/>
        <w:jc w:val="both"/>
        <w:rPr>
          <w:color w:val="818185"/>
          <w:sz w:val="20"/>
          <w:szCs w:val="20"/>
        </w:rPr>
      </w:pPr>
      <w:r>
        <w:rPr>
          <w:color w:val="818185"/>
          <w:sz w:val="20"/>
          <w:szCs w:val="20"/>
        </w:rPr>
        <w:t>17.3. Si el Usuario o QQMC no pudiesen ejercer los derechos y facultades que emanan de estos Términos y Condiciones, esto no se considerará una renuncia a la continuación de los demás derechos y facultades.</w:t>
      </w:r>
    </w:p>
    <w:p w:rsidR="008C72F5" w:rsidRDefault="008C72F5">
      <w:pPr>
        <w:pStyle w:val="normal0"/>
        <w:shd w:val="clear" w:color="auto" w:fill="FFFFFF"/>
        <w:spacing w:after="220"/>
        <w:jc w:val="both"/>
        <w:rPr>
          <w:color w:val="818185"/>
          <w:sz w:val="20"/>
          <w:szCs w:val="20"/>
        </w:rPr>
      </w:pPr>
      <w:r>
        <w:rPr>
          <w:color w:val="818185"/>
          <w:sz w:val="20"/>
          <w:szCs w:val="20"/>
        </w:rPr>
        <w:t xml:space="preserve"> </w:t>
      </w:r>
    </w:p>
    <w:p w:rsidR="008C72F5" w:rsidRPr="00AD1874" w:rsidRDefault="008C72F5">
      <w:pPr>
        <w:pStyle w:val="normal0"/>
        <w:shd w:val="clear" w:color="auto" w:fill="FFFFFF"/>
        <w:spacing w:after="220"/>
        <w:jc w:val="both"/>
        <w:rPr>
          <w:b/>
          <w:color w:val="818185"/>
          <w:sz w:val="20"/>
          <w:szCs w:val="20"/>
        </w:rPr>
      </w:pPr>
      <w:r w:rsidRPr="00AD1874">
        <w:rPr>
          <w:b/>
          <w:color w:val="818185"/>
          <w:sz w:val="20"/>
          <w:szCs w:val="20"/>
        </w:rPr>
        <w:t>18. LEY APLICABLE Y JURISDICCIÓN</w:t>
      </w:r>
    </w:p>
    <w:p w:rsidR="008C72F5" w:rsidRDefault="008C72F5">
      <w:pPr>
        <w:pStyle w:val="normal0"/>
        <w:shd w:val="clear" w:color="auto" w:fill="FFFFFF"/>
        <w:spacing w:after="220"/>
        <w:jc w:val="both"/>
        <w:rPr>
          <w:color w:val="818185"/>
          <w:sz w:val="20"/>
          <w:szCs w:val="20"/>
        </w:rPr>
      </w:pPr>
      <w:r>
        <w:rPr>
          <w:color w:val="818185"/>
          <w:sz w:val="20"/>
          <w:szCs w:val="20"/>
        </w:rPr>
        <w:t xml:space="preserve">18.1.Este acuerdo estará regido en todos sus puntos por las leyes vigentes en </w:t>
      </w:r>
      <w:smartTag w:uri="urn:schemas-microsoft-com:office:smarttags" w:element="PersonName">
        <w:smartTagPr>
          <w:attr w:name="ProductID" w:val="la República Argentina."/>
        </w:smartTagPr>
        <w:r>
          <w:rPr>
            <w:color w:val="818185"/>
            <w:sz w:val="20"/>
            <w:szCs w:val="20"/>
          </w:rPr>
          <w:t>la República Argentina.</w:t>
        </w:r>
      </w:smartTag>
    </w:p>
    <w:p w:rsidR="008C72F5" w:rsidRDefault="008C72F5">
      <w:pPr>
        <w:pStyle w:val="normal0"/>
        <w:shd w:val="clear" w:color="auto" w:fill="FFFFFF"/>
        <w:spacing w:after="220"/>
        <w:jc w:val="both"/>
        <w:rPr>
          <w:color w:val="818185"/>
          <w:sz w:val="20"/>
          <w:szCs w:val="20"/>
        </w:rPr>
      </w:pPr>
      <w:r>
        <w:rPr>
          <w:color w:val="818185"/>
          <w:sz w:val="20"/>
          <w:szCs w:val="20"/>
        </w:rPr>
        <w:t xml:space="preserve">18.2.Cualquier controversia derivada del presente acuerdo, su existencia, validez, interpretación, alcance o cumplimiento, será sometida al arbitraje del Centro Empresarial de Mediación y Arbitraje, de acuerdo con la reglamentación vigente de dicho tribunal. La sede de dicho arbitraje será </w:t>
      </w:r>
      <w:smartTag w:uri="urn:schemas-microsoft-com:office:smarttags" w:element="PersonName">
        <w:smartTagPr>
          <w:attr w:name="ProductID" w:val="la Ciudad Autónoma"/>
        </w:smartTagPr>
        <w:r>
          <w:rPr>
            <w:color w:val="818185"/>
            <w:sz w:val="20"/>
            <w:szCs w:val="20"/>
          </w:rPr>
          <w:t>la Ciudad Autónoma</w:t>
        </w:r>
      </w:smartTag>
      <w:r>
        <w:rPr>
          <w:color w:val="818185"/>
          <w:sz w:val="20"/>
          <w:szCs w:val="20"/>
        </w:rPr>
        <w:t xml:space="preserve"> de Buenos Aires. </w:t>
      </w:r>
      <w:r w:rsidRPr="009D4082">
        <w:rPr>
          <w:color w:val="818185"/>
          <w:sz w:val="20"/>
          <w:szCs w:val="20"/>
          <w:highlight w:val="yellow"/>
        </w:rPr>
        <w:t xml:space="preserve">En la ciudad de </w:t>
      </w:r>
      <w:smartTag w:uri="urn:schemas-microsoft-com:office:smarttags" w:element="PersonName">
        <w:smartTagPr>
          <w:attr w:name="ProductID" w:val="La Plata"/>
        </w:smartTagPr>
        <w:r w:rsidRPr="009D4082">
          <w:rPr>
            <w:color w:val="818185"/>
            <w:sz w:val="20"/>
            <w:szCs w:val="20"/>
            <w:highlight w:val="yellow"/>
          </w:rPr>
          <w:t>La Plata</w:t>
        </w:r>
      </w:smartTag>
      <w:r w:rsidRPr="009D4082">
        <w:rPr>
          <w:color w:val="818185"/>
          <w:sz w:val="20"/>
          <w:szCs w:val="20"/>
          <w:highlight w:val="yellow"/>
        </w:rPr>
        <w:t>, a los x días del mes de Febrero, se firma la presente dando expresa conformidad de todo su contenido</w:t>
      </w:r>
    </w:p>
    <w:p w:rsidR="008C72F5" w:rsidRDefault="008C72F5">
      <w:pPr>
        <w:pStyle w:val="normal0"/>
      </w:pPr>
    </w:p>
    <w:sectPr w:rsidR="008C72F5" w:rsidSect="00156B40">
      <w:pgSz w:w="11909" w:h="16834"/>
      <w:pgMar w:top="1440" w:right="1440" w:bottom="1440" w:left="1440" w:header="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156B40"/>
    <w:rsid w:val="00015438"/>
    <w:rsid w:val="00156B40"/>
    <w:rsid w:val="001E5916"/>
    <w:rsid w:val="003C6DF4"/>
    <w:rsid w:val="004316F4"/>
    <w:rsid w:val="004F6B73"/>
    <w:rsid w:val="005E2454"/>
    <w:rsid w:val="006C2B2A"/>
    <w:rsid w:val="008C72F5"/>
    <w:rsid w:val="009C0C92"/>
    <w:rsid w:val="009D4082"/>
    <w:rsid w:val="00AD1874"/>
    <w:rsid w:val="00B5199B"/>
    <w:rsid w:val="00C170F0"/>
    <w:rsid w:val="00EE23F2"/>
    <w:rsid w:val="00F36204"/>
    <w:rsid w:val="00FC2E2B"/>
  </w:rsids>
  <m:mathPr>
    <m:mathFont m:val="Cambria Math"/>
    <m:brkBin m:val="before"/>
    <m:brkBinSub m:val="--"/>
    <m:smallFrac m:val="off"/>
    <m:dispDef/>
    <m:lMargin m:val="0"/>
    <m:rMargin m:val="0"/>
    <m:defJc m:val="centerGroup"/>
    <m:wrapIndent m:val="1440"/>
    <m:intLim m:val="subSup"/>
    <m:naryLim m:val="undOvr"/>
  </m:mathPr>
  <w:uiCompat97To2003/>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ersonName"/>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s-ES" w:eastAsia="es-E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semiHidden="0" w:uiPriority="0" w:unhideWhenUsed="0" w:qFormat="1"/>
    <w:lsdException w:name="heading 5" w:locked="1" w:semiHidden="0" w:uiPriority="0" w:unhideWhenUsed="0" w:qFormat="1"/>
    <w:lsdException w:name="heading 6" w:locked="1" w:semiHidden="0" w:uiPriority="0" w:unhideWhenUsed="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6B73"/>
    <w:pPr>
      <w:spacing w:line="276" w:lineRule="auto"/>
    </w:pPr>
    <w:rPr>
      <w:color w:val="000000"/>
    </w:rPr>
  </w:style>
  <w:style w:type="paragraph" w:styleId="Heading1">
    <w:name w:val="heading 1"/>
    <w:basedOn w:val="normal0"/>
    <w:next w:val="normal0"/>
    <w:link w:val="Heading1Char"/>
    <w:uiPriority w:val="99"/>
    <w:qFormat/>
    <w:rsid w:val="00156B40"/>
    <w:pPr>
      <w:keepNext/>
      <w:keepLines/>
      <w:spacing w:before="400" w:after="120"/>
      <w:outlineLvl w:val="0"/>
    </w:pPr>
    <w:rPr>
      <w:sz w:val="40"/>
      <w:szCs w:val="40"/>
    </w:rPr>
  </w:style>
  <w:style w:type="paragraph" w:styleId="Heading2">
    <w:name w:val="heading 2"/>
    <w:basedOn w:val="normal0"/>
    <w:next w:val="normal0"/>
    <w:link w:val="Heading2Char"/>
    <w:uiPriority w:val="99"/>
    <w:qFormat/>
    <w:rsid w:val="00156B40"/>
    <w:pPr>
      <w:keepNext/>
      <w:keepLines/>
      <w:spacing w:before="360" w:after="120"/>
      <w:outlineLvl w:val="1"/>
    </w:pPr>
    <w:rPr>
      <w:sz w:val="32"/>
      <w:szCs w:val="32"/>
    </w:rPr>
  </w:style>
  <w:style w:type="paragraph" w:styleId="Heading3">
    <w:name w:val="heading 3"/>
    <w:basedOn w:val="normal0"/>
    <w:next w:val="normal0"/>
    <w:link w:val="Heading3Char"/>
    <w:uiPriority w:val="99"/>
    <w:qFormat/>
    <w:rsid w:val="00156B40"/>
    <w:pPr>
      <w:keepNext/>
      <w:keepLines/>
      <w:spacing w:before="320" w:after="80"/>
      <w:outlineLvl w:val="2"/>
    </w:pPr>
    <w:rPr>
      <w:color w:val="434343"/>
      <w:sz w:val="28"/>
      <w:szCs w:val="28"/>
    </w:rPr>
  </w:style>
  <w:style w:type="paragraph" w:styleId="Heading4">
    <w:name w:val="heading 4"/>
    <w:basedOn w:val="normal0"/>
    <w:next w:val="normal0"/>
    <w:link w:val="Heading4Char"/>
    <w:uiPriority w:val="99"/>
    <w:qFormat/>
    <w:rsid w:val="00156B40"/>
    <w:pPr>
      <w:keepNext/>
      <w:keepLines/>
      <w:spacing w:before="280" w:after="80"/>
      <w:outlineLvl w:val="3"/>
    </w:pPr>
    <w:rPr>
      <w:color w:val="666666"/>
      <w:sz w:val="24"/>
      <w:szCs w:val="24"/>
    </w:rPr>
  </w:style>
  <w:style w:type="paragraph" w:styleId="Heading5">
    <w:name w:val="heading 5"/>
    <w:basedOn w:val="normal0"/>
    <w:next w:val="normal0"/>
    <w:link w:val="Heading5Char"/>
    <w:uiPriority w:val="99"/>
    <w:qFormat/>
    <w:rsid w:val="00156B40"/>
    <w:pPr>
      <w:keepNext/>
      <w:keepLines/>
      <w:spacing w:before="240" w:after="80"/>
      <w:outlineLvl w:val="4"/>
    </w:pPr>
    <w:rPr>
      <w:color w:val="666666"/>
    </w:rPr>
  </w:style>
  <w:style w:type="paragraph" w:styleId="Heading6">
    <w:name w:val="heading 6"/>
    <w:basedOn w:val="normal0"/>
    <w:next w:val="normal0"/>
    <w:link w:val="Heading6Char"/>
    <w:uiPriority w:val="99"/>
    <w:qFormat/>
    <w:rsid w:val="00156B40"/>
    <w:pPr>
      <w:keepNext/>
      <w:keepLines/>
      <w:spacing w:before="240" w:after="80"/>
      <w:outlineLvl w:val="5"/>
    </w:pPr>
    <w:rPr>
      <w:i/>
      <w:color w:val="666666"/>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Cambria" w:hAnsi="Cambria" w:cs="Times New Roman"/>
      <w:b/>
      <w:bCs/>
      <w:color w:val="000000"/>
      <w:kern w:val="32"/>
      <w:sz w:val="32"/>
      <w:szCs w:val="32"/>
    </w:rPr>
  </w:style>
  <w:style w:type="character" w:customStyle="1" w:styleId="Heading2Char">
    <w:name w:val="Heading 2 Char"/>
    <w:basedOn w:val="DefaultParagraphFont"/>
    <w:link w:val="Heading2"/>
    <w:uiPriority w:val="99"/>
    <w:semiHidden/>
    <w:locked/>
    <w:rPr>
      <w:rFonts w:ascii="Cambria" w:hAnsi="Cambria" w:cs="Times New Roman"/>
      <w:b/>
      <w:bCs/>
      <w:i/>
      <w:iCs/>
      <w:color w:val="000000"/>
      <w:sz w:val="28"/>
      <w:szCs w:val="28"/>
    </w:rPr>
  </w:style>
  <w:style w:type="character" w:customStyle="1" w:styleId="Heading3Char">
    <w:name w:val="Heading 3 Char"/>
    <w:basedOn w:val="DefaultParagraphFont"/>
    <w:link w:val="Heading3"/>
    <w:uiPriority w:val="99"/>
    <w:semiHidden/>
    <w:locked/>
    <w:rPr>
      <w:rFonts w:ascii="Cambria" w:hAnsi="Cambria" w:cs="Times New Roman"/>
      <w:b/>
      <w:bCs/>
      <w:color w:val="000000"/>
      <w:sz w:val="26"/>
      <w:szCs w:val="26"/>
    </w:rPr>
  </w:style>
  <w:style w:type="character" w:customStyle="1" w:styleId="Heading4Char">
    <w:name w:val="Heading 4 Char"/>
    <w:basedOn w:val="DefaultParagraphFont"/>
    <w:link w:val="Heading4"/>
    <w:uiPriority w:val="99"/>
    <w:semiHidden/>
    <w:locked/>
    <w:rPr>
      <w:rFonts w:ascii="Calibri" w:hAnsi="Calibri" w:cs="Times New Roman"/>
      <w:b/>
      <w:bCs/>
      <w:color w:val="000000"/>
      <w:sz w:val="28"/>
      <w:szCs w:val="28"/>
    </w:rPr>
  </w:style>
  <w:style w:type="character" w:customStyle="1" w:styleId="Heading5Char">
    <w:name w:val="Heading 5 Char"/>
    <w:basedOn w:val="DefaultParagraphFont"/>
    <w:link w:val="Heading5"/>
    <w:uiPriority w:val="99"/>
    <w:semiHidden/>
    <w:locked/>
    <w:rPr>
      <w:rFonts w:ascii="Calibri" w:hAnsi="Calibri" w:cs="Times New Roman"/>
      <w:b/>
      <w:bCs/>
      <w:i/>
      <w:iCs/>
      <w:color w:val="000000"/>
      <w:sz w:val="26"/>
      <w:szCs w:val="26"/>
    </w:rPr>
  </w:style>
  <w:style w:type="character" w:customStyle="1" w:styleId="Heading6Char">
    <w:name w:val="Heading 6 Char"/>
    <w:basedOn w:val="DefaultParagraphFont"/>
    <w:link w:val="Heading6"/>
    <w:uiPriority w:val="99"/>
    <w:semiHidden/>
    <w:locked/>
    <w:rPr>
      <w:rFonts w:ascii="Calibri" w:hAnsi="Calibri" w:cs="Times New Roman"/>
      <w:b/>
      <w:bCs/>
      <w:color w:val="000000"/>
    </w:rPr>
  </w:style>
  <w:style w:type="paragraph" w:customStyle="1" w:styleId="normal0">
    <w:name w:val="normal"/>
    <w:uiPriority w:val="99"/>
    <w:rsid w:val="00156B40"/>
    <w:pPr>
      <w:spacing w:line="276" w:lineRule="auto"/>
    </w:pPr>
    <w:rPr>
      <w:color w:val="000000"/>
    </w:rPr>
  </w:style>
  <w:style w:type="paragraph" w:styleId="Title">
    <w:name w:val="Title"/>
    <w:basedOn w:val="normal0"/>
    <w:next w:val="normal0"/>
    <w:link w:val="TitleChar"/>
    <w:uiPriority w:val="99"/>
    <w:qFormat/>
    <w:rsid w:val="00156B40"/>
    <w:pPr>
      <w:keepNext/>
      <w:keepLines/>
      <w:spacing w:after="60"/>
    </w:pPr>
    <w:rPr>
      <w:sz w:val="52"/>
      <w:szCs w:val="52"/>
    </w:rPr>
  </w:style>
  <w:style w:type="character" w:customStyle="1" w:styleId="TitleChar">
    <w:name w:val="Title Char"/>
    <w:basedOn w:val="DefaultParagraphFont"/>
    <w:link w:val="Title"/>
    <w:uiPriority w:val="99"/>
    <w:locked/>
    <w:rPr>
      <w:rFonts w:ascii="Cambria" w:hAnsi="Cambria" w:cs="Times New Roman"/>
      <w:b/>
      <w:bCs/>
      <w:color w:val="000000"/>
      <w:kern w:val="28"/>
      <w:sz w:val="32"/>
      <w:szCs w:val="32"/>
    </w:rPr>
  </w:style>
  <w:style w:type="paragraph" w:styleId="Subtitle">
    <w:name w:val="Subtitle"/>
    <w:basedOn w:val="normal0"/>
    <w:next w:val="normal0"/>
    <w:link w:val="SubtitleChar"/>
    <w:uiPriority w:val="99"/>
    <w:qFormat/>
    <w:rsid w:val="00156B40"/>
    <w:pPr>
      <w:keepNext/>
      <w:keepLines/>
      <w:spacing w:after="320"/>
    </w:pPr>
    <w:rPr>
      <w:color w:val="666666"/>
      <w:sz w:val="30"/>
      <w:szCs w:val="30"/>
    </w:rPr>
  </w:style>
  <w:style w:type="character" w:customStyle="1" w:styleId="SubtitleChar">
    <w:name w:val="Subtitle Char"/>
    <w:basedOn w:val="DefaultParagraphFont"/>
    <w:link w:val="Subtitle"/>
    <w:uiPriority w:val="99"/>
    <w:locked/>
    <w:rPr>
      <w:rFonts w:ascii="Cambria" w:hAnsi="Cambria" w:cs="Times New Roman"/>
      <w:color w:val="000000"/>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quieroquemecuid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43</TotalTime>
  <Pages>7</Pages>
  <Words>3156</Words>
  <Characters>17361</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User</cp:lastModifiedBy>
  <cp:revision>7</cp:revision>
  <dcterms:created xsi:type="dcterms:W3CDTF">2018-02-14T20:47:00Z</dcterms:created>
  <dcterms:modified xsi:type="dcterms:W3CDTF">2018-02-14T21:31:00Z</dcterms:modified>
</cp:coreProperties>
</file>